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DC3" w:rsidRPr="00C12F74" w:rsidRDefault="00647DC3" w:rsidP="008E7A3A">
      <w:pPr>
        <w:jc w:val="center"/>
        <w:rPr>
          <w:b/>
          <w:sz w:val="24"/>
        </w:rPr>
      </w:pPr>
      <w:r w:rsidRPr="00C12F74">
        <w:rPr>
          <w:b/>
          <w:sz w:val="24"/>
        </w:rPr>
        <w:t xml:space="preserve">Understanding Challenging Behaviour </w:t>
      </w:r>
    </w:p>
    <w:p w:rsidR="00647DC3" w:rsidRPr="00C12F74" w:rsidRDefault="00647DC3" w:rsidP="00AF0668">
      <w:pPr>
        <w:ind w:left="420"/>
        <w:rPr>
          <w:sz w:val="24"/>
        </w:rPr>
      </w:pPr>
    </w:p>
    <w:p w:rsidR="00647DC3" w:rsidRDefault="00647DC3" w:rsidP="00AF0668">
      <w:pPr>
        <w:pStyle w:val="Heading2"/>
        <w:rPr>
          <w:sz w:val="24"/>
        </w:rPr>
      </w:pPr>
    </w:p>
    <w:p w:rsidR="00647DC3" w:rsidRPr="00C12F74" w:rsidRDefault="00647DC3" w:rsidP="00AF0668">
      <w:pPr>
        <w:pStyle w:val="Heading2"/>
        <w:rPr>
          <w:sz w:val="24"/>
        </w:rPr>
      </w:pPr>
      <w:r w:rsidRPr="00C12F74">
        <w:rPr>
          <w:sz w:val="24"/>
        </w:rPr>
        <w:t>Changing behaviour</w:t>
      </w:r>
    </w:p>
    <w:p w:rsidR="00647DC3" w:rsidRPr="00C12F74" w:rsidRDefault="00647DC3" w:rsidP="00AF0668">
      <w:pPr>
        <w:rPr>
          <w:b/>
          <w:bCs/>
          <w:sz w:val="24"/>
        </w:rPr>
      </w:pPr>
    </w:p>
    <w:p w:rsidR="00647DC3" w:rsidRPr="00C12F74" w:rsidRDefault="00647DC3" w:rsidP="00AF0668">
      <w:pPr>
        <w:rPr>
          <w:sz w:val="24"/>
        </w:rPr>
      </w:pPr>
      <w:r w:rsidRPr="00C12F74">
        <w:rPr>
          <w:sz w:val="24"/>
        </w:rPr>
        <w:t>Some behaviours are not harmful: even though they may be irritating to us, they may be important to the person.  When thinking about whether you need to help change the behaviour consider if:</w:t>
      </w:r>
    </w:p>
    <w:p w:rsidR="00647DC3" w:rsidRPr="00C12F74" w:rsidRDefault="00647DC3" w:rsidP="00AF0668">
      <w:pPr>
        <w:rPr>
          <w:sz w:val="24"/>
        </w:rPr>
      </w:pPr>
    </w:p>
    <w:p w:rsidR="00647DC3" w:rsidRPr="00C12F74" w:rsidRDefault="00647DC3" w:rsidP="00AF0668">
      <w:pPr>
        <w:numPr>
          <w:ilvl w:val="0"/>
          <w:numId w:val="11"/>
        </w:numPr>
        <w:rPr>
          <w:sz w:val="24"/>
        </w:rPr>
      </w:pPr>
      <w:r w:rsidRPr="00C12F74">
        <w:rPr>
          <w:sz w:val="24"/>
        </w:rPr>
        <w:t>It prevents the person doing anything else</w:t>
      </w:r>
    </w:p>
    <w:p w:rsidR="00647DC3" w:rsidRPr="00C12F74" w:rsidRDefault="00647DC3" w:rsidP="00AF0668">
      <w:pPr>
        <w:numPr>
          <w:ilvl w:val="0"/>
          <w:numId w:val="11"/>
        </w:numPr>
        <w:rPr>
          <w:sz w:val="24"/>
        </w:rPr>
      </w:pPr>
      <w:r w:rsidRPr="00C12F74">
        <w:rPr>
          <w:sz w:val="24"/>
        </w:rPr>
        <w:t>It is offensive to others</w:t>
      </w:r>
    </w:p>
    <w:p w:rsidR="00647DC3" w:rsidRPr="00C12F74" w:rsidRDefault="00647DC3" w:rsidP="00AF0668">
      <w:pPr>
        <w:numPr>
          <w:ilvl w:val="0"/>
          <w:numId w:val="11"/>
        </w:numPr>
        <w:rPr>
          <w:sz w:val="24"/>
        </w:rPr>
      </w:pPr>
      <w:r w:rsidRPr="00C12F74">
        <w:rPr>
          <w:sz w:val="24"/>
        </w:rPr>
        <w:t>It causes damage or danger</w:t>
      </w:r>
    </w:p>
    <w:p w:rsidR="00647DC3" w:rsidRPr="00C12F74" w:rsidRDefault="00647DC3" w:rsidP="00AF0668">
      <w:pPr>
        <w:numPr>
          <w:ilvl w:val="0"/>
          <w:numId w:val="11"/>
        </w:numPr>
        <w:rPr>
          <w:sz w:val="24"/>
        </w:rPr>
      </w:pPr>
      <w:r w:rsidRPr="00C12F74">
        <w:rPr>
          <w:sz w:val="24"/>
        </w:rPr>
        <w:t>It interferes with other people; it causes distress to the person with autism</w:t>
      </w:r>
    </w:p>
    <w:p w:rsidR="00647DC3" w:rsidRPr="00C12F74" w:rsidRDefault="00647DC3" w:rsidP="00AF0668">
      <w:pPr>
        <w:rPr>
          <w:sz w:val="24"/>
        </w:rPr>
      </w:pPr>
    </w:p>
    <w:p w:rsidR="00647DC3" w:rsidRPr="00C12F74" w:rsidRDefault="00647DC3" w:rsidP="00AF0668">
      <w:pPr>
        <w:rPr>
          <w:sz w:val="24"/>
        </w:rPr>
      </w:pPr>
      <w:r w:rsidRPr="00C12F74">
        <w:rPr>
          <w:sz w:val="24"/>
        </w:rPr>
        <w:t>If you consider that change is necessary:</w:t>
      </w:r>
    </w:p>
    <w:p w:rsidR="00647DC3" w:rsidRPr="00C12F74" w:rsidRDefault="00647DC3" w:rsidP="00AF0668">
      <w:pPr>
        <w:rPr>
          <w:sz w:val="24"/>
        </w:rPr>
      </w:pPr>
    </w:p>
    <w:p w:rsidR="00647DC3" w:rsidRPr="00C12F74" w:rsidRDefault="00647DC3" w:rsidP="00AF0668">
      <w:pPr>
        <w:numPr>
          <w:ilvl w:val="0"/>
          <w:numId w:val="12"/>
        </w:numPr>
        <w:rPr>
          <w:sz w:val="24"/>
        </w:rPr>
      </w:pPr>
      <w:r w:rsidRPr="00C12F74">
        <w:rPr>
          <w:sz w:val="24"/>
        </w:rPr>
        <w:t>Record how often the behaviour occurs (frequency and duration)</w:t>
      </w:r>
    </w:p>
    <w:p w:rsidR="00647DC3" w:rsidRPr="00C12F74" w:rsidRDefault="00647DC3" w:rsidP="00AF0668">
      <w:pPr>
        <w:numPr>
          <w:ilvl w:val="0"/>
          <w:numId w:val="12"/>
        </w:numPr>
        <w:rPr>
          <w:sz w:val="24"/>
        </w:rPr>
      </w:pPr>
      <w:r w:rsidRPr="00C12F74">
        <w:rPr>
          <w:sz w:val="24"/>
        </w:rPr>
        <w:t>What causes it to start (its trigger)</w:t>
      </w:r>
    </w:p>
    <w:p w:rsidR="00647DC3" w:rsidRPr="00C12F74" w:rsidRDefault="00647DC3" w:rsidP="00AF0668">
      <w:pPr>
        <w:numPr>
          <w:ilvl w:val="0"/>
          <w:numId w:val="12"/>
        </w:numPr>
        <w:rPr>
          <w:sz w:val="24"/>
        </w:rPr>
      </w:pPr>
      <w:r w:rsidRPr="00C12F74">
        <w:rPr>
          <w:sz w:val="24"/>
        </w:rPr>
        <w:t>What is the value of it for the person (its function)</w:t>
      </w:r>
    </w:p>
    <w:p w:rsidR="00647DC3" w:rsidRPr="00C12F74" w:rsidRDefault="00647DC3" w:rsidP="00AF0668">
      <w:pPr>
        <w:rPr>
          <w:sz w:val="24"/>
        </w:rPr>
      </w:pPr>
    </w:p>
    <w:p w:rsidR="00647DC3" w:rsidRPr="00C12F74" w:rsidRDefault="00647DC3" w:rsidP="00AF0668">
      <w:pPr>
        <w:rPr>
          <w:sz w:val="24"/>
        </w:rPr>
      </w:pPr>
      <w:r w:rsidRPr="00C12F74">
        <w:rPr>
          <w:sz w:val="24"/>
        </w:rPr>
        <w:t>Changing behaviour might include looking at:</w:t>
      </w:r>
    </w:p>
    <w:p w:rsidR="00647DC3" w:rsidRPr="00C12F74" w:rsidRDefault="00647DC3" w:rsidP="00264635">
      <w:pPr>
        <w:numPr>
          <w:ilvl w:val="1"/>
          <w:numId w:val="16"/>
        </w:numPr>
        <w:rPr>
          <w:sz w:val="24"/>
        </w:rPr>
      </w:pPr>
      <w:r w:rsidRPr="00C12F74">
        <w:rPr>
          <w:sz w:val="24"/>
        </w:rPr>
        <w:t>Motivators – If the pupil is not motivated by social approval so it is important to understand what motivates him/her.</w:t>
      </w:r>
    </w:p>
    <w:p w:rsidR="00647DC3" w:rsidRPr="00C12F74" w:rsidRDefault="00647DC3" w:rsidP="00264635">
      <w:pPr>
        <w:numPr>
          <w:ilvl w:val="1"/>
          <w:numId w:val="16"/>
        </w:numPr>
        <w:rPr>
          <w:sz w:val="24"/>
        </w:rPr>
      </w:pPr>
      <w:r w:rsidRPr="00C12F74">
        <w:rPr>
          <w:sz w:val="24"/>
        </w:rPr>
        <w:t>Rewards – again, a smile or ‘good boy’ will not often be effective – provide a menu of motivating rewards as agreed with the pupil.</w:t>
      </w:r>
    </w:p>
    <w:p w:rsidR="00647DC3" w:rsidRPr="00C12F74" w:rsidRDefault="00647DC3" w:rsidP="00264635">
      <w:pPr>
        <w:numPr>
          <w:ilvl w:val="1"/>
          <w:numId w:val="16"/>
        </w:numPr>
        <w:rPr>
          <w:sz w:val="24"/>
        </w:rPr>
      </w:pPr>
      <w:r w:rsidRPr="00C12F74">
        <w:rPr>
          <w:sz w:val="24"/>
        </w:rPr>
        <w:t>Sanctions – what we see as punishment may not be punishing for the pupil.  He/she may not be able to link what they have done ‘wrong’ to your action.  Avoid sanctions where possible and focus on encouraging positive changes through rewards.</w:t>
      </w:r>
    </w:p>
    <w:p w:rsidR="00647DC3" w:rsidRPr="00C12F74" w:rsidRDefault="00647DC3" w:rsidP="00264635">
      <w:pPr>
        <w:numPr>
          <w:ilvl w:val="1"/>
          <w:numId w:val="16"/>
        </w:numPr>
        <w:rPr>
          <w:sz w:val="24"/>
        </w:rPr>
      </w:pPr>
      <w:r w:rsidRPr="00C12F74">
        <w:rPr>
          <w:sz w:val="24"/>
        </w:rPr>
        <w:t>Reinforcement –should be given immediately after the behaviour occurs, so that the pupil can make a link, be given frequently, be linked to a verbal explanation of the behaviour, and be linked to their level of understanding and motivation.</w:t>
      </w:r>
    </w:p>
    <w:p w:rsidR="00647DC3" w:rsidRPr="00C12F74" w:rsidRDefault="00647DC3" w:rsidP="00264635">
      <w:pPr>
        <w:numPr>
          <w:ilvl w:val="1"/>
          <w:numId w:val="16"/>
        </w:numPr>
        <w:rPr>
          <w:sz w:val="24"/>
        </w:rPr>
      </w:pPr>
      <w:r w:rsidRPr="00C12F74">
        <w:rPr>
          <w:sz w:val="24"/>
        </w:rPr>
        <w:t>Direct teaching of alternative behaviours eg through role-play and helping to predict consequences.</w:t>
      </w:r>
    </w:p>
    <w:p w:rsidR="00647DC3" w:rsidRPr="00C12F74" w:rsidRDefault="00647DC3" w:rsidP="00264635">
      <w:pPr>
        <w:numPr>
          <w:ilvl w:val="1"/>
          <w:numId w:val="16"/>
        </w:numPr>
        <w:rPr>
          <w:sz w:val="24"/>
        </w:rPr>
      </w:pPr>
      <w:r w:rsidRPr="00C12F74">
        <w:rPr>
          <w:sz w:val="24"/>
        </w:rPr>
        <w:t>Diffusing anxiety by re-directing attention or offering a displacement activity (eg something which cannot be done at the same time).</w:t>
      </w:r>
    </w:p>
    <w:p w:rsidR="00647DC3" w:rsidRPr="00C12F74" w:rsidRDefault="00647DC3" w:rsidP="00B43B07">
      <w:pPr>
        <w:ind w:left="1080"/>
        <w:rPr>
          <w:sz w:val="24"/>
        </w:rPr>
      </w:pPr>
      <w:r w:rsidRPr="00C12F74">
        <w:rPr>
          <w:sz w:val="24"/>
        </w:rPr>
        <w:t>Remove trigger completely or gradually and re-introduce in less threatening ways or at a different time.  Warn the pupil when it is about to be presented.</w:t>
      </w:r>
    </w:p>
    <w:p w:rsidR="00647DC3" w:rsidRPr="00C12F74" w:rsidRDefault="00647DC3" w:rsidP="00B43B07">
      <w:pPr>
        <w:pStyle w:val="ListParagraph"/>
        <w:numPr>
          <w:ilvl w:val="1"/>
          <w:numId w:val="16"/>
        </w:numPr>
        <w:rPr>
          <w:sz w:val="24"/>
        </w:rPr>
      </w:pPr>
      <w:r w:rsidRPr="00C12F74">
        <w:rPr>
          <w:sz w:val="24"/>
        </w:rPr>
        <w:t>Relaxation techniques linked to an acknowledgment of anxiety build up (I’m tense so I need…).</w:t>
      </w:r>
    </w:p>
    <w:p w:rsidR="00647DC3" w:rsidRPr="00C12F74" w:rsidRDefault="00647DC3" w:rsidP="00B43B07">
      <w:pPr>
        <w:pStyle w:val="ListParagraph"/>
        <w:numPr>
          <w:ilvl w:val="1"/>
          <w:numId w:val="16"/>
        </w:numPr>
        <w:rPr>
          <w:sz w:val="24"/>
        </w:rPr>
      </w:pPr>
      <w:r w:rsidRPr="00C12F74">
        <w:rPr>
          <w:sz w:val="24"/>
        </w:rPr>
        <w:t>Re challenging obsessions – gradual reductions (limit number of times he can ask a question, restrict an activity to a time or place, reduce the number of items he can collect.</w:t>
      </w:r>
    </w:p>
    <w:p w:rsidR="00647DC3" w:rsidRPr="00C12F74" w:rsidRDefault="00647DC3" w:rsidP="00AF0668">
      <w:pPr>
        <w:ind w:left="360"/>
        <w:rPr>
          <w:sz w:val="24"/>
        </w:rPr>
      </w:pPr>
    </w:p>
    <w:p w:rsidR="00647DC3" w:rsidRDefault="00647DC3" w:rsidP="00AF0668">
      <w:pPr>
        <w:pStyle w:val="Heading1"/>
        <w:rPr>
          <w:rFonts w:ascii="Arial" w:hAnsi="Arial" w:cs="Arial"/>
          <w:color w:val="auto"/>
          <w:sz w:val="24"/>
          <w:szCs w:val="24"/>
        </w:rPr>
      </w:pPr>
      <w:r w:rsidRPr="00C12F74">
        <w:rPr>
          <w:rFonts w:ascii="Arial" w:hAnsi="Arial" w:cs="Arial"/>
          <w:color w:val="auto"/>
          <w:sz w:val="24"/>
          <w:szCs w:val="24"/>
        </w:rPr>
        <w:t>Challenging behaviour</w:t>
      </w:r>
    </w:p>
    <w:p w:rsidR="00647DC3" w:rsidRDefault="00647DC3" w:rsidP="00451681">
      <w:pPr>
        <w:autoSpaceDE w:val="0"/>
        <w:autoSpaceDN w:val="0"/>
        <w:adjustRightInd w:val="0"/>
        <w:rPr>
          <w:color w:val="000000"/>
          <w:sz w:val="24"/>
        </w:rPr>
      </w:pPr>
    </w:p>
    <w:p w:rsidR="00647DC3" w:rsidRPr="00C12F74" w:rsidRDefault="00647DC3" w:rsidP="00AF0668">
      <w:pPr>
        <w:rPr>
          <w:sz w:val="24"/>
        </w:rPr>
      </w:pPr>
      <w:r w:rsidRPr="00C12F74">
        <w:rPr>
          <w:sz w:val="24"/>
        </w:rPr>
        <w:t>There is</w:t>
      </w:r>
      <w:r w:rsidRPr="00C12F74">
        <w:rPr>
          <w:b/>
          <w:bCs/>
          <w:sz w:val="24"/>
        </w:rPr>
        <w:t xml:space="preserve"> </w:t>
      </w:r>
      <w:r w:rsidRPr="00C12F74">
        <w:rPr>
          <w:sz w:val="24"/>
        </w:rPr>
        <w:t>a significant learned component in most forms of challenging behaviour and what has been learned may be ‘unlearned’.</w:t>
      </w:r>
    </w:p>
    <w:p w:rsidR="00647DC3" w:rsidRPr="00C12F74" w:rsidRDefault="00647DC3" w:rsidP="00AF0668">
      <w:pPr>
        <w:rPr>
          <w:sz w:val="24"/>
        </w:rPr>
      </w:pPr>
    </w:p>
    <w:p w:rsidR="00647DC3" w:rsidRDefault="00647DC3" w:rsidP="00AF0668">
      <w:pPr>
        <w:numPr>
          <w:ilvl w:val="0"/>
          <w:numId w:val="14"/>
        </w:numPr>
        <w:rPr>
          <w:sz w:val="24"/>
        </w:rPr>
      </w:pPr>
      <w:r w:rsidRPr="00C12F74">
        <w:rPr>
          <w:sz w:val="24"/>
        </w:rPr>
        <w:t>The form that the challenging behaviour takes will be shaped to a considerable degree by learning, by the influence of the whole environment and by the child’s other skills.  Controlling and shaping all these influences is difficult, but some degree of influence is usually possible.</w:t>
      </w:r>
    </w:p>
    <w:p w:rsidR="00647DC3" w:rsidRPr="00C12F74" w:rsidRDefault="00647DC3" w:rsidP="00AF0668">
      <w:pPr>
        <w:rPr>
          <w:sz w:val="24"/>
        </w:rPr>
      </w:pPr>
    </w:p>
    <w:p w:rsidR="00647DC3" w:rsidRPr="00C12F74" w:rsidRDefault="00647DC3" w:rsidP="00AF0668">
      <w:pPr>
        <w:pStyle w:val="Heading2"/>
        <w:rPr>
          <w:sz w:val="24"/>
        </w:rPr>
      </w:pPr>
      <w:r w:rsidRPr="00C12F74">
        <w:rPr>
          <w:sz w:val="24"/>
        </w:rPr>
        <w:t xml:space="preserve">Challenging behaviour almost always mean something </w:t>
      </w:r>
    </w:p>
    <w:p w:rsidR="00647DC3" w:rsidRPr="00C12F74" w:rsidRDefault="00647DC3" w:rsidP="00AF0668">
      <w:pPr>
        <w:rPr>
          <w:b/>
          <w:bCs/>
          <w:sz w:val="24"/>
        </w:rPr>
      </w:pPr>
    </w:p>
    <w:p w:rsidR="00647DC3" w:rsidRPr="00C12F74" w:rsidRDefault="00647DC3" w:rsidP="00AF0668">
      <w:pPr>
        <w:rPr>
          <w:sz w:val="24"/>
        </w:rPr>
      </w:pPr>
      <w:r w:rsidRPr="00C12F74">
        <w:rPr>
          <w:sz w:val="24"/>
        </w:rPr>
        <w:t>The child may have a very definite purpose in mind when he/she engages in challenging behaviour.  Alternatively, the behaviour may be saying something about his/her reactions and emotional state.</w:t>
      </w:r>
    </w:p>
    <w:p w:rsidR="00647DC3" w:rsidRPr="00C12F74" w:rsidRDefault="00647DC3" w:rsidP="00AF0668">
      <w:pPr>
        <w:rPr>
          <w:sz w:val="24"/>
        </w:rPr>
      </w:pPr>
    </w:p>
    <w:p w:rsidR="00647DC3" w:rsidRPr="00C12F74" w:rsidRDefault="00647DC3" w:rsidP="00AF0668">
      <w:pPr>
        <w:numPr>
          <w:ilvl w:val="0"/>
          <w:numId w:val="14"/>
        </w:numPr>
        <w:rPr>
          <w:sz w:val="24"/>
        </w:rPr>
      </w:pPr>
      <w:r w:rsidRPr="00C12F74">
        <w:rPr>
          <w:sz w:val="24"/>
        </w:rPr>
        <w:t>Past experience may have taught the child that he can have the desired result if he/she behaves in a particular way.</w:t>
      </w:r>
    </w:p>
    <w:p w:rsidR="00647DC3" w:rsidRPr="00C12F74" w:rsidRDefault="00647DC3" w:rsidP="00AF0668">
      <w:pPr>
        <w:numPr>
          <w:ilvl w:val="0"/>
          <w:numId w:val="14"/>
        </w:numPr>
        <w:rPr>
          <w:sz w:val="24"/>
        </w:rPr>
      </w:pPr>
      <w:r w:rsidRPr="00C12F74">
        <w:rPr>
          <w:sz w:val="24"/>
        </w:rPr>
        <w:t>The child may not be trying to consciously communicate his feelings but reacting to particular emotions triggered by something in the environment.</w:t>
      </w:r>
    </w:p>
    <w:p w:rsidR="00647DC3" w:rsidRPr="00C12F74" w:rsidRDefault="00647DC3" w:rsidP="00AF0668">
      <w:pPr>
        <w:numPr>
          <w:ilvl w:val="0"/>
          <w:numId w:val="14"/>
        </w:numPr>
        <w:rPr>
          <w:sz w:val="24"/>
        </w:rPr>
      </w:pPr>
      <w:r w:rsidRPr="00C12F74">
        <w:rPr>
          <w:sz w:val="24"/>
        </w:rPr>
        <w:t xml:space="preserve">Sometimes the challenging behaviour has become a strong habit.  The child may have been excited or frightened by an experience.  This reaction then gets hooked on some feature of the environment or routine and is then triggered because of the association. </w:t>
      </w:r>
    </w:p>
    <w:p w:rsidR="00647DC3" w:rsidRPr="00C12F74" w:rsidRDefault="00647DC3" w:rsidP="00AF0668">
      <w:pPr>
        <w:rPr>
          <w:sz w:val="24"/>
        </w:rPr>
      </w:pPr>
    </w:p>
    <w:p w:rsidR="00647DC3" w:rsidRPr="00C12F74" w:rsidRDefault="00647DC3" w:rsidP="00AF0668">
      <w:pPr>
        <w:pStyle w:val="Heading2"/>
        <w:rPr>
          <w:sz w:val="24"/>
        </w:rPr>
      </w:pPr>
      <w:r w:rsidRPr="00C12F74">
        <w:rPr>
          <w:sz w:val="24"/>
        </w:rPr>
        <w:t>Understanding the behaviour helps to change it</w:t>
      </w:r>
    </w:p>
    <w:p w:rsidR="00647DC3" w:rsidRPr="00C12F74" w:rsidRDefault="00647DC3" w:rsidP="00AF0668">
      <w:pPr>
        <w:rPr>
          <w:b/>
          <w:bCs/>
          <w:sz w:val="24"/>
        </w:rPr>
      </w:pPr>
    </w:p>
    <w:p w:rsidR="00647DC3" w:rsidRPr="00C12F74" w:rsidRDefault="00647DC3" w:rsidP="00AF0668">
      <w:pPr>
        <w:rPr>
          <w:sz w:val="24"/>
        </w:rPr>
      </w:pPr>
      <w:r w:rsidRPr="00C12F74">
        <w:rPr>
          <w:sz w:val="24"/>
        </w:rPr>
        <w:t>If we know what features of the environment the child is reacting to and why it is creating the difficulty, we may be able to do something about it.  If we know what pay off the child is trying to achieve then we may be able to teach a better way of reaching his goal.  It may be possible to tempt the child to behave differently so that he brings about a different, bigger or more acceptable pay off.</w:t>
      </w:r>
    </w:p>
    <w:p w:rsidR="00647DC3" w:rsidRPr="00C12F74" w:rsidRDefault="00647DC3" w:rsidP="00AF0668">
      <w:pPr>
        <w:rPr>
          <w:sz w:val="24"/>
        </w:rPr>
      </w:pPr>
    </w:p>
    <w:p w:rsidR="00647DC3" w:rsidRDefault="00647DC3" w:rsidP="00AF0668">
      <w:pPr>
        <w:rPr>
          <w:color w:val="000000"/>
          <w:sz w:val="24"/>
        </w:rPr>
      </w:pPr>
      <w:r>
        <w:rPr>
          <w:color w:val="000000"/>
          <w:sz w:val="24"/>
        </w:rPr>
        <w:t>To do this</w:t>
      </w:r>
      <w:r w:rsidRPr="00FA2A9A">
        <w:rPr>
          <w:color w:val="000000"/>
          <w:sz w:val="24"/>
        </w:rPr>
        <w:t xml:space="preserve"> it helps to step back and make a plan</w:t>
      </w:r>
      <w:r>
        <w:rPr>
          <w:color w:val="000000"/>
          <w:sz w:val="24"/>
        </w:rPr>
        <w:t>.</w:t>
      </w:r>
    </w:p>
    <w:p w:rsidR="00647DC3" w:rsidRPr="00C12F74" w:rsidRDefault="00647DC3" w:rsidP="00AF0668">
      <w:pPr>
        <w:rPr>
          <w:b/>
          <w:bCs/>
          <w:sz w:val="24"/>
        </w:rPr>
      </w:pPr>
    </w:p>
    <w:p w:rsidR="00647DC3" w:rsidRPr="0028108D" w:rsidRDefault="00647DC3" w:rsidP="003773D4">
      <w:pPr>
        <w:autoSpaceDE w:val="0"/>
        <w:autoSpaceDN w:val="0"/>
        <w:adjustRightInd w:val="0"/>
        <w:rPr>
          <w:b/>
          <w:sz w:val="24"/>
        </w:rPr>
      </w:pPr>
      <w:r w:rsidRPr="0028108D">
        <w:rPr>
          <w:b/>
          <w:sz w:val="24"/>
        </w:rPr>
        <w:t xml:space="preserve">Step </w:t>
      </w:r>
      <w:r>
        <w:rPr>
          <w:b/>
          <w:sz w:val="24"/>
        </w:rPr>
        <w:t>1</w:t>
      </w:r>
      <w:r w:rsidRPr="0028108D">
        <w:rPr>
          <w:b/>
          <w:sz w:val="24"/>
        </w:rPr>
        <w:t xml:space="preserve">: Look for the positives </w:t>
      </w:r>
    </w:p>
    <w:p w:rsidR="00647DC3" w:rsidRPr="00FA2A9A" w:rsidRDefault="00647DC3" w:rsidP="003773D4">
      <w:pPr>
        <w:autoSpaceDE w:val="0"/>
        <w:autoSpaceDN w:val="0"/>
        <w:adjustRightInd w:val="0"/>
        <w:rPr>
          <w:sz w:val="24"/>
        </w:rPr>
      </w:pPr>
      <w:r w:rsidRPr="00FA2A9A">
        <w:rPr>
          <w:sz w:val="24"/>
        </w:rPr>
        <w:t>Very of</w:t>
      </w:r>
      <w:r>
        <w:rPr>
          <w:sz w:val="24"/>
        </w:rPr>
        <w:t>ten, when a child is presenting challenging</w:t>
      </w:r>
      <w:r w:rsidRPr="00FA2A9A">
        <w:rPr>
          <w:sz w:val="24"/>
        </w:rPr>
        <w:t xml:space="preserve"> behaviour, this begins to dominate our thinki</w:t>
      </w:r>
      <w:r>
        <w:rPr>
          <w:sz w:val="24"/>
        </w:rPr>
        <w:t>ng, and we can lose sight of their</w:t>
      </w:r>
      <w:r w:rsidRPr="00FA2A9A">
        <w:rPr>
          <w:sz w:val="24"/>
        </w:rPr>
        <w:t xml:space="preserve"> strengths, abilities and progress in other areas. A spiral of anxiety, anger and concern may develop and lead to a distorted perception of the problem. This will only make intervention more difficult. </w:t>
      </w:r>
    </w:p>
    <w:p w:rsidR="00647DC3" w:rsidRPr="00FA2A9A" w:rsidRDefault="00647DC3" w:rsidP="003773D4">
      <w:pPr>
        <w:autoSpaceDE w:val="0"/>
        <w:autoSpaceDN w:val="0"/>
        <w:adjustRightInd w:val="0"/>
        <w:rPr>
          <w:sz w:val="24"/>
        </w:rPr>
      </w:pPr>
      <w:r w:rsidRPr="00FA2A9A">
        <w:rPr>
          <w:sz w:val="24"/>
        </w:rPr>
        <w:t>As soon as a 'problem behaviour' begins to preoccupy the teaching focus, it is important to counteract negativity</w:t>
      </w:r>
      <w:r>
        <w:rPr>
          <w:sz w:val="24"/>
        </w:rPr>
        <w:t xml:space="preserve">. At this stage it is essential to identify potential rewards or </w:t>
      </w:r>
      <w:r w:rsidRPr="00FA2A9A">
        <w:rPr>
          <w:sz w:val="24"/>
        </w:rPr>
        <w:t xml:space="preserve"> </w:t>
      </w:r>
      <w:r>
        <w:rPr>
          <w:sz w:val="24"/>
        </w:rPr>
        <w:t>‘</w:t>
      </w:r>
      <w:r w:rsidRPr="00FA2A9A">
        <w:rPr>
          <w:sz w:val="24"/>
        </w:rPr>
        <w:t>reinforcers</w:t>
      </w:r>
      <w:r>
        <w:rPr>
          <w:sz w:val="24"/>
        </w:rPr>
        <w:t>’</w:t>
      </w:r>
      <w:r w:rsidRPr="00FA2A9A">
        <w:rPr>
          <w:sz w:val="24"/>
        </w:rPr>
        <w:t xml:space="preserve"> by </w:t>
      </w:r>
      <w:r>
        <w:rPr>
          <w:sz w:val="24"/>
        </w:rPr>
        <w:t xml:space="preserve">noting down and </w:t>
      </w:r>
      <w:r w:rsidRPr="00FA2A9A">
        <w:rPr>
          <w:sz w:val="24"/>
        </w:rPr>
        <w:t xml:space="preserve">building a profile of the child's strengths, interests, skills and preferred activities. </w:t>
      </w:r>
    </w:p>
    <w:p w:rsidR="00647DC3" w:rsidRDefault="00647DC3" w:rsidP="003773D4">
      <w:pPr>
        <w:autoSpaceDE w:val="0"/>
        <w:autoSpaceDN w:val="0"/>
        <w:adjustRightInd w:val="0"/>
        <w:rPr>
          <w:sz w:val="24"/>
        </w:rPr>
      </w:pPr>
    </w:p>
    <w:p w:rsidR="00647DC3" w:rsidRDefault="00647DC3" w:rsidP="003773D4">
      <w:pPr>
        <w:autoSpaceDE w:val="0"/>
        <w:autoSpaceDN w:val="0"/>
        <w:adjustRightInd w:val="0"/>
        <w:rPr>
          <w:sz w:val="24"/>
        </w:rPr>
      </w:pPr>
      <w:r>
        <w:rPr>
          <w:sz w:val="24"/>
        </w:rPr>
        <w:t>A useful observation tool is STAR analysis (</w:t>
      </w:r>
      <w:r w:rsidRPr="00C12F74">
        <w:rPr>
          <w:sz w:val="24"/>
        </w:rPr>
        <w:t>Clements and Zarkowska</w:t>
      </w:r>
      <w:r>
        <w:rPr>
          <w:sz w:val="24"/>
        </w:rPr>
        <w:t xml:space="preserve">,1994). </w:t>
      </w:r>
      <w:r w:rsidRPr="00FA2A9A">
        <w:rPr>
          <w:sz w:val="24"/>
        </w:rPr>
        <w:t xml:space="preserve">This observation approach focuses attention not just on the child's behaviour, but on all the surrounding events and actions. In this way, the setting conditions are outlined, triggers for the behaviours are noted, the child's actions and those of others are detailed, and the results are reported. </w:t>
      </w:r>
      <w:r>
        <w:rPr>
          <w:sz w:val="24"/>
        </w:rPr>
        <w:t xml:space="preserve">This helps the adults to work out a possible purpose or function of the behaviour for the child. When using STAR analysis, it is best to focus on one behaviour at a time. </w:t>
      </w:r>
      <w:r w:rsidRPr="0055592D">
        <w:rPr>
          <w:sz w:val="24"/>
          <w:lang w:val="en-US"/>
        </w:rPr>
        <w:t>Record every instance of th</w:t>
      </w:r>
      <w:r>
        <w:rPr>
          <w:sz w:val="24"/>
          <w:lang w:val="en-US"/>
        </w:rPr>
        <w:t>at</w:t>
      </w:r>
      <w:r w:rsidRPr="0055592D">
        <w:rPr>
          <w:sz w:val="24"/>
          <w:lang w:val="en-US"/>
        </w:rPr>
        <w:t xml:space="preserve"> </w:t>
      </w:r>
      <w:r w:rsidRPr="0055592D">
        <w:rPr>
          <w:sz w:val="24"/>
        </w:rPr>
        <w:t>behaviour</w:t>
      </w:r>
      <w:r w:rsidRPr="0055592D">
        <w:rPr>
          <w:sz w:val="24"/>
          <w:lang w:val="en-US"/>
        </w:rPr>
        <w:t xml:space="preserve"> </w:t>
      </w:r>
      <w:r>
        <w:rPr>
          <w:sz w:val="24"/>
          <w:lang w:val="en-US"/>
        </w:rPr>
        <w:t>for</w:t>
      </w:r>
      <w:r w:rsidRPr="0055592D">
        <w:rPr>
          <w:sz w:val="24"/>
          <w:lang w:val="en-US"/>
        </w:rPr>
        <w:t xml:space="preserve"> 2 to 4 weeks to gain a complete picture</w:t>
      </w:r>
      <w:r>
        <w:rPr>
          <w:sz w:val="24"/>
          <w:lang w:val="en-US"/>
        </w:rPr>
        <w:t xml:space="preserve">. </w:t>
      </w:r>
      <w:r w:rsidRPr="00FA2A9A">
        <w:rPr>
          <w:sz w:val="24"/>
        </w:rPr>
        <w:t xml:space="preserve">Careful analysis of the resulting data will then often indicate a pattern of events, and highlight useful starting points for intervention at the following levels: </w:t>
      </w:r>
    </w:p>
    <w:p w:rsidR="00647DC3" w:rsidRPr="0055592D" w:rsidRDefault="00647DC3" w:rsidP="003773D4">
      <w:pPr>
        <w:autoSpaceDE w:val="0"/>
        <w:autoSpaceDN w:val="0"/>
        <w:adjustRightInd w:val="0"/>
        <w:rPr>
          <w:sz w:val="24"/>
          <w:lang w:val="en-US"/>
        </w:rPr>
      </w:pPr>
    </w:p>
    <w:p w:rsidR="00647DC3" w:rsidRDefault="00647DC3" w:rsidP="003773D4">
      <w:pPr>
        <w:numPr>
          <w:ilvl w:val="0"/>
          <w:numId w:val="19"/>
        </w:numPr>
        <w:autoSpaceDE w:val="0"/>
        <w:autoSpaceDN w:val="0"/>
        <w:adjustRightInd w:val="0"/>
        <w:rPr>
          <w:sz w:val="24"/>
        </w:rPr>
      </w:pPr>
      <w:r>
        <w:rPr>
          <w:b/>
          <w:sz w:val="24"/>
        </w:rPr>
        <w:t xml:space="preserve">S= </w:t>
      </w:r>
      <w:r w:rsidRPr="00FA2A9A">
        <w:rPr>
          <w:b/>
          <w:sz w:val="24"/>
        </w:rPr>
        <w:t>Setting conditions:</w:t>
      </w:r>
      <w:r w:rsidRPr="00FA2A9A">
        <w:rPr>
          <w:sz w:val="24"/>
        </w:rPr>
        <w:t xml:space="preserve"> For Philip, wrapped round the school gatepost, the anticipation of having PE first lesson provided the</w:t>
      </w:r>
      <w:r>
        <w:rPr>
          <w:sz w:val="24"/>
        </w:rPr>
        <w:t xml:space="preserve"> setting for his inappropriate behaviour</w:t>
      </w:r>
      <w:r w:rsidRPr="00FA2A9A">
        <w:rPr>
          <w:sz w:val="24"/>
        </w:rPr>
        <w:t xml:space="preserve">. </w:t>
      </w:r>
    </w:p>
    <w:p w:rsidR="00647DC3" w:rsidRDefault="00647DC3" w:rsidP="003773D4">
      <w:pPr>
        <w:numPr>
          <w:ilvl w:val="0"/>
          <w:numId w:val="19"/>
        </w:numPr>
        <w:autoSpaceDE w:val="0"/>
        <w:autoSpaceDN w:val="0"/>
        <w:adjustRightInd w:val="0"/>
        <w:rPr>
          <w:sz w:val="24"/>
        </w:rPr>
      </w:pPr>
      <w:r>
        <w:rPr>
          <w:b/>
          <w:sz w:val="24"/>
        </w:rPr>
        <w:t xml:space="preserve">T= </w:t>
      </w:r>
      <w:r w:rsidRPr="00FA2A9A">
        <w:rPr>
          <w:b/>
          <w:sz w:val="24"/>
        </w:rPr>
        <w:t>Triggers:</w:t>
      </w:r>
      <w:r w:rsidRPr="00FA2A9A">
        <w:rPr>
          <w:sz w:val="24"/>
        </w:rPr>
        <w:t xml:space="preserve"> Jeff's anger was triggered by </w:t>
      </w:r>
      <w:r>
        <w:rPr>
          <w:sz w:val="24"/>
        </w:rPr>
        <w:t xml:space="preserve">subtle </w:t>
      </w:r>
      <w:r w:rsidRPr="00FA2A9A">
        <w:rPr>
          <w:sz w:val="24"/>
        </w:rPr>
        <w:t xml:space="preserve">teasing, cruel remarks and gestures which were imperceptible to his subject teachers. </w:t>
      </w:r>
    </w:p>
    <w:p w:rsidR="00647DC3" w:rsidRDefault="00647DC3" w:rsidP="003773D4">
      <w:pPr>
        <w:numPr>
          <w:ilvl w:val="0"/>
          <w:numId w:val="19"/>
        </w:numPr>
        <w:autoSpaceDE w:val="0"/>
        <w:autoSpaceDN w:val="0"/>
        <w:adjustRightInd w:val="0"/>
        <w:rPr>
          <w:sz w:val="24"/>
        </w:rPr>
      </w:pPr>
      <w:r w:rsidRPr="002C12C8">
        <w:rPr>
          <w:b/>
          <w:sz w:val="24"/>
        </w:rPr>
        <w:t>A= Actions:</w:t>
      </w:r>
      <w:r w:rsidRPr="002C12C8">
        <w:rPr>
          <w:sz w:val="24"/>
        </w:rPr>
        <w:t xml:space="preserve"> Sam's pencil-rolling served to reduce stress and was part of his obsessional activity.</w:t>
      </w:r>
    </w:p>
    <w:p w:rsidR="00647DC3" w:rsidRPr="002C12C8" w:rsidRDefault="00647DC3" w:rsidP="003773D4">
      <w:pPr>
        <w:numPr>
          <w:ilvl w:val="0"/>
          <w:numId w:val="19"/>
        </w:numPr>
        <w:autoSpaceDE w:val="0"/>
        <w:autoSpaceDN w:val="0"/>
        <w:adjustRightInd w:val="0"/>
        <w:rPr>
          <w:sz w:val="24"/>
        </w:rPr>
      </w:pPr>
      <w:r w:rsidRPr="002C12C8">
        <w:rPr>
          <w:b/>
          <w:sz w:val="24"/>
        </w:rPr>
        <w:t>R= Results:</w:t>
      </w:r>
      <w:r w:rsidRPr="002C12C8">
        <w:rPr>
          <w:sz w:val="24"/>
        </w:rPr>
        <w:t xml:space="preserve"> Oliver was given 'friendly' attention by the boys in his group when he printed </w:t>
      </w:r>
      <w:r>
        <w:rPr>
          <w:sz w:val="24"/>
        </w:rPr>
        <w:t>funny</w:t>
      </w:r>
      <w:r w:rsidRPr="002C12C8">
        <w:rPr>
          <w:sz w:val="24"/>
        </w:rPr>
        <w:t xml:space="preserve"> material on the computer. Every time Andy hit a child he was placed in a room with a friendly adult who talked to him calmly.</w:t>
      </w:r>
    </w:p>
    <w:p w:rsidR="00647DC3" w:rsidRDefault="00647DC3" w:rsidP="003773D4">
      <w:pPr>
        <w:autoSpaceDE w:val="0"/>
        <w:autoSpaceDN w:val="0"/>
        <w:adjustRightInd w:val="0"/>
        <w:rPr>
          <w:sz w:val="24"/>
        </w:rPr>
      </w:pPr>
    </w:p>
    <w:p w:rsidR="00647DC3" w:rsidRDefault="00647DC3" w:rsidP="00AF0668">
      <w:pPr>
        <w:rPr>
          <w:sz w:val="24"/>
        </w:rPr>
      </w:pPr>
      <w:bookmarkStart w:id="0" w:name="_GoBack"/>
      <w:bookmarkEnd w:id="0"/>
    </w:p>
    <w:p w:rsidR="00647DC3" w:rsidRPr="00C12F74" w:rsidRDefault="00647DC3" w:rsidP="00EB432A">
      <w:pPr>
        <w:pStyle w:val="Heading2"/>
        <w:rPr>
          <w:sz w:val="24"/>
        </w:rPr>
      </w:pPr>
      <w:r w:rsidRPr="00C12F74">
        <w:rPr>
          <w:sz w:val="24"/>
        </w:rPr>
        <w:t>Making sense to the behaviour</w:t>
      </w:r>
    </w:p>
    <w:p w:rsidR="00647DC3" w:rsidRPr="00C12F74" w:rsidRDefault="00647DC3" w:rsidP="00EB432A">
      <w:pPr>
        <w:rPr>
          <w:b/>
          <w:bCs/>
          <w:sz w:val="24"/>
        </w:rPr>
      </w:pPr>
    </w:p>
    <w:p w:rsidR="00647DC3" w:rsidRPr="00C12F74" w:rsidRDefault="00647DC3" w:rsidP="00EB432A">
      <w:pPr>
        <w:numPr>
          <w:ilvl w:val="0"/>
          <w:numId w:val="1"/>
        </w:numPr>
        <w:rPr>
          <w:sz w:val="24"/>
        </w:rPr>
      </w:pPr>
      <w:r w:rsidRPr="00C12F74">
        <w:rPr>
          <w:b/>
          <w:bCs/>
          <w:i/>
          <w:iCs/>
          <w:sz w:val="24"/>
        </w:rPr>
        <w:t>Decide where to start.</w:t>
      </w:r>
      <w:r w:rsidRPr="00C12F74">
        <w:rPr>
          <w:sz w:val="24"/>
        </w:rPr>
        <w:t xml:space="preserve">  List the problem behaviour that concerns you.  Wherever possible use doing words such as ‘splitting, ‘kicking’ etc.  for each problem ask the following questions.</w:t>
      </w:r>
    </w:p>
    <w:p w:rsidR="00647DC3" w:rsidRPr="00C12F74" w:rsidRDefault="00647DC3" w:rsidP="00EB432A">
      <w:pPr>
        <w:rPr>
          <w:sz w:val="24"/>
        </w:rPr>
      </w:pPr>
    </w:p>
    <w:p w:rsidR="00647DC3" w:rsidRPr="00C12F74" w:rsidRDefault="00647DC3" w:rsidP="00EB432A">
      <w:pPr>
        <w:numPr>
          <w:ilvl w:val="1"/>
          <w:numId w:val="1"/>
        </w:numPr>
        <w:rPr>
          <w:sz w:val="24"/>
        </w:rPr>
      </w:pPr>
      <w:r w:rsidRPr="00C12F74">
        <w:rPr>
          <w:sz w:val="24"/>
        </w:rPr>
        <w:t>Is it a danger to the child?</w:t>
      </w:r>
    </w:p>
    <w:p w:rsidR="00647DC3" w:rsidRPr="00C12F74" w:rsidRDefault="00647DC3" w:rsidP="00EB432A">
      <w:pPr>
        <w:numPr>
          <w:ilvl w:val="1"/>
          <w:numId w:val="1"/>
        </w:numPr>
        <w:rPr>
          <w:sz w:val="24"/>
        </w:rPr>
      </w:pPr>
      <w:r w:rsidRPr="00C12F74">
        <w:rPr>
          <w:sz w:val="24"/>
        </w:rPr>
        <w:t>Does it interfere with the child’s ability to learn?</w:t>
      </w:r>
    </w:p>
    <w:p w:rsidR="00647DC3" w:rsidRPr="00C12F74" w:rsidRDefault="00647DC3" w:rsidP="00EB432A">
      <w:pPr>
        <w:numPr>
          <w:ilvl w:val="1"/>
          <w:numId w:val="1"/>
        </w:numPr>
        <w:rPr>
          <w:sz w:val="24"/>
        </w:rPr>
      </w:pPr>
      <w:r w:rsidRPr="00C12F74">
        <w:rPr>
          <w:sz w:val="24"/>
        </w:rPr>
        <w:t>Does it restrict the child’s access to important experiences?  How much stress does it cause and for whom?</w:t>
      </w:r>
    </w:p>
    <w:p w:rsidR="00647DC3" w:rsidRPr="00C12F74" w:rsidRDefault="00647DC3" w:rsidP="00EB432A">
      <w:pPr>
        <w:numPr>
          <w:ilvl w:val="1"/>
          <w:numId w:val="1"/>
        </w:numPr>
        <w:rPr>
          <w:sz w:val="24"/>
        </w:rPr>
      </w:pPr>
      <w:r w:rsidRPr="00C12F74">
        <w:rPr>
          <w:sz w:val="24"/>
        </w:rPr>
        <w:t>How frequent is it, how intense and how long does it last?</w:t>
      </w:r>
    </w:p>
    <w:p w:rsidR="00647DC3" w:rsidRPr="00C12F74" w:rsidRDefault="00647DC3" w:rsidP="00EB432A">
      <w:pPr>
        <w:rPr>
          <w:sz w:val="24"/>
        </w:rPr>
      </w:pPr>
    </w:p>
    <w:p w:rsidR="00647DC3" w:rsidRPr="00C12F74" w:rsidRDefault="00647DC3" w:rsidP="00EB432A">
      <w:pPr>
        <w:rPr>
          <w:sz w:val="24"/>
        </w:rPr>
      </w:pPr>
      <w:r w:rsidRPr="00C12F74">
        <w:rPr>
          <w:sz w:val="24"/>
        </w:rPr>
        <w:t>Keep a record of the behaviour for a couple of weeks in order to give you a baseline.</w:t>
      </w:r>
    </w:p>
    <w:p w:rsidR="00647DC3" w:rsidRPr="00C12F74" w:rsidRDefault="00647DC3" w:rsidP="00EB432A">
      <w:pPr>
        <w:rPr>
          <w:sz w:val="24"/>
        </w:rPr>
      </w:pPr>
    </w:p>
    <w:p w:rsidR="00647DC3" w:rsidRPr="00C12F74" w:rsidRDefault="00647DC3" w:rsidP="00EB432A">
      <w:pPr>
        <w:numPr>
          <w:ilvl w:val="0"/>
          <w:numId w:val="1"/>
        </w:numPr>
        <w:rPr>
          <w:sz w:val="24"/>
        </w:rPr>
      </w:pPr>
      <w:r w:rsidRPr="00C12F74">
        <w:rPr>
          <w:b/>
          <w:bCs/>
          <w:i/>
          <w:iCs/>
          <w:sz w:val="24"/>
        </w:rPr>
        <w:t xml:space="preserve">Pinpoint the settings.  </w:t>
      </w:r>
      <w:r w:rsidRPr="00C12F74">
        <w:rPr>
          <w:sz w:val="24"/>
        </w:rPr>
        <w:t xml:space="preserve">When, where and with whom the problem occurs.  </w:t>
      </w:r>
    </w:p>
    <w:p w:rsidR="00647DC3" w:rsidRPr="00C12F74" w:rsidRDefault="00647DC3" w:rsidP="00EB432A">
      <w:pPr>
        <w:ind w:left="360"/>
        <w:rPr>
          <w:b/>
          <w:bCs/>
          <w:i/>
          <w:iCs/>
          <w:sz w:val="24"/>
        </w:rPr>
      </w:pPr>
    </w:p>
    <w:p w:rsidR="00647DC3" w:rsidRPr="00C12F74" w:rsidRDefault="00647DC3" w:rsidP="00EB432A">
      <w:pPr>
        <w:numPr>
          <w:ilvl w:val="0"/>
          <w:numId w:val="2"/>
        </w:numPr>
        <w:rPr>
          <w:sz w:val="24"/>
        </w:rPr>
      </w:pPr>
      <w:r w:rsidRPr="00C12F74">
        <w:rPr>
          <w:sz w:val="24"/>
        </w:rPr>
        <w:t>The levels of noise, crowding, heat etc</w:t>
      </w:r>
    </w:p>
    <w:p w:rsidR="00647DC3" w:rsidRPr="00C12F74" w:rsidRDefault="00647DC3" w:rsidP="00EB432A">
      <w:pPr>
        <w:numPr>
          <w:ilvl w:val="0"/>
          <w:numId w:val="2"/>
        </w:numPr>
        <w:rPr>
          <w:sz w:val="24"/>
        </w:rPr>
      </w:pPr>
      <w:r w:rsidRPr="00C12F74">
        <w:rPr>
          <w:sz w:val="24"/>
        </w:rPr>
        <w:t>Who else is nearby, doing what</w:t>
      </w:r>
    </w:p>
    <w:p w:rsidR="00647DC3" w:rsidRPr="00C12F74" w:rsidRDefault="00647DC3" w:rsidP="00EB432A">
      <w:pPr>
        <w:numPr>
          <w:ilvl w:val="0"/>
          <w:numId w:val="2"/>
        </w:numPr>
        <w:rPr>
          <w:sz w:val="24"/>
        </w:rPr>
      </w:pPr>
      <w:r w:rsidRPr="00C12F74">
        <w:rPr>
          <w:sz w:val="24"/>
        </w:rPr>
        <w:t>How structured and predicable the situation is</w:t>
      </w:r>
    </w:p>
    <w:p w:rsidR="00647DC3" w:rsidRPr="00C12F74" w:rsidRDefault="00647DC3" w:rsidP="00C12F74">
      <w:pPr>
        <w:pStyle w:val="ListParagraph"/>
        <w:numPr>
          <w:ilvl w:val="0"/>
          <w:numId w:val="2"/>
        </w:numPr>
        <w:rPr>
          <w:sz w:val="24"/>
        </w:rPr>
      </w:pPr>
      <w:r w:rsidRPr="00C12F74">
        <w:rPr>
          <w:sz w:val="24"/>
        </w:rPr>
        <w:t>What the child should be doing in that situation.</w:t>
      </w:r>
    </w:p>
    <w:p w:rsidR="00647DC3" w:rsidRPr="00C12F74" w:rsidRDefault="00647DC3" w:rsidP="00EB432A">
      <w:pPr>
        <w:numPr>
          <w:ilvl w:val="0"/>
          <w:numId w:val="3"/>
        </w:numPr>
        <w:rPr>
          <w:sz w:val="24"/>
        </w:rPr>
      </w:pPr>
      <w:r w:rsidRPr="00C12F74">
        <w:rPr>
          <w:sz w:val="24"/>
        </w:rPr>
        <w:t>What the expectations are and how clear are they?  Are they reasonable and realistic?</w:t>
      </w:r>
    </w:p>
    <w:p w:rsidR="00647DC3" w:rsidRPr="00C12F74" w:rsidRDefault="00647DC3" w:rsidP="00EB432A">
      <w:pPr>
        <w:numPr>
          <w:ilvl w:val="0"/>
          <w:numId w:val="3"/>
        </w:numPr>
        <w:rPr>
          <w:sz w:val="24"/>
        </w:rPr>
      </w:pPr>
      <w:r w:rsidRPr="00C12F74">
        <w:rPr>
          <w:sz w:val="24"/>
        </w:rPr>
        <w:t>Does the child understand the expectations and has the child the skills to cope with the expectations or not?</w:t>
      </w:r>
    </w:p>
    <w:p w:rsidR="00647DC3" w:rsidRPr="00C12F74" w:rsidRDefault="00647DC3" w:rsidP="00EB432A">
      <w:pPr>
        <w:numPr>
          <w:ilvl w:val="0"/>
          <w:numId w:val="3"/>
        </w:numPr>
        <w:rPr>
          <w:sz w:val="24"/>
        </w:rPr>
      </w:pPr>
      <w:r w:rsidRPr="00C12F74">
        <w:rPr>
          <w:sz w:val="24"/>
        </w:rPr>
        <w:t>What is the physical and emotional state of the child?</w:t>
      </w:r>
    </w:p>
    <w:p w:rsidR="00647DC3" w:rsidRPr="00C12F74" w:rsidRDefault="00647DC3" w:rsidP="00EB432A">
      <w:pPr>
        <w:pStyle w:val="Header"/>
        <w:tabs>
          <w:tab w:val="left" w:pos="720"/>
        </w:tabs>
        <w:rPr>
          <w:sz w:val="24"/>
        </w:rPr>
      </w:pPr>
    </w:p>
    <w:p w:rsidR="00647DC3" w:rsidRPr="00C12F74" w:rsidRDefault="00647DC3" w:rsidP="00C12F74">
      <w:pPr>
        <w:pStyle w:val="BodyTextIndent2"/>
        <w:ind w:firstLine="180"/>
        <w:rPr>
          <w:sz w:val="24"/>
        </w:rPr>
      </w:pPr>
      <w:r w:rsidRPr="00C12F74">
        <w:rPr>
          <w:sz w:val="24"/>
        </w:rPr>
        <w:t>The situations where the problem does not occur may give valuable clues about the setting and triggers and how they may be avoided.</w:t>
      </w:r>
    </w:p>
    <w:p w:rsidR="00647DC3" w:rsidRPr="00C12F74" w:rsidRDefault="00647DC3" w:rsidP="00EB432A">
      <w:pPr>
        <w:rPr>
          <w:sz w:val="24"/>
        </w:rPr>
      </w:pPr>
    </w:p>
    <w:p w:rsidR="00647DC3" w:rsidRPr="00C12F74" w:rsidRDefault="00647DC3" w:rsidP="00EB432A">
      <w:pPr>
        <w:numPr>
          <w:ilvl w:val="0"/>
          <w:numId w:val="1"/>
        </w:numPr>
        <w:rPr>
          <w:b/>
          <w:bCs/>
          <w:sz w:val="24"/>
        </w:rPr>
      </w:pPr>
      <w:r w:rsidRPr="00C12F74">
        <w:rPr>
          <w:b/>
          <w:bCs/>
          <w:i/>
          <w:iCs/>
          <w:sz w:val="24"/>
        </w:rPr>
        <w:t xml:space="preserve">Looking for triggers.  </w:t>
      </w:r>
      <w:r w:rsidRPr="00C12F74">
        <w:rPr>
          <w:sz w:val="24"/>
        </w:rPr>
        <w:t xml:space="preserve"> You may need to look very closely to spot the trigger and your child will not always respond to it.  Think about the following questions.</w:t>
      </w:r>
      <w:r w:rsidRPr="00C12F74">
        <w:rPr>
          <w:b/>
          <w:bCs/>
          <w:sz w:val="24"/>
        </w:rPr>
        <w:tab/>
      </w:r>
    </w:p>
    <w:p w:rsidR="00647DC3" w:rsidRPr="00C12F74" w:rsidRDefault="00647DC3" w:rsidP="00C12F74">
      <w:pPr>
        <w:ind w:left="1080"/>
        <w:rPr>
          <w:b/>
          <w:bCs/>
          <w:sz w:val="24"/>
        </w:rPr>
      </w:pPr>
    </w:p>
    <w:p w:rsidR="00647DC3" w:rsidRPr="00C12F74" w:rsidRDefault="00647DC3" w:rsidP="00EB432A">
      <w:pPr>
        <w:numPr>
          <w:ilvl w:val="0"/>
          <w:numId w:val="4"/>
        </w:numPr>
        <w:rPr>
          <w:b/>
          <w:bCs/>
          <w:sz w:val="24"/>
        </w:rPr>
      </w:pPr>
      <w:r w:rsidRPr="00C12F74">
        <w:rPr>
          <w:sz w:val="24"/>
        </w:rPr>
        <w:t>Does someone make a particular demand?</w:t>
      </w:r>
    </w:p>
    <w:p w:rsidR="00647DC3" w:rsidRPr="00C12F74" w:rsidRDefault="00647DC3" w:rsidP="00EB432A">
      <w:pPr>
        <w:numPr>
          <w:ilvl w:val="0"/>
          <w:numId w:val="4"/>
        </w:numPr>
        <w:rPr>
          <w:b/>
          <w:bCs/>
          <w:sz w:val="24"/>
        </w:rPr>
      </w:pPr>
      <w:r w:rsidRPr="00C12F74">
        <w:rPr>
          <w:sz w:val="24"/>
        </w:rPr>
        <w:t>Does something make a particular demand?</w:t>
      </w:r>
    </w:p>
    <w:p w:rsidR="00647DC3" w:rsidRPr="00C12F74" w:rsidRDefault="00647DC3" w:rsidP="00EB432A">
      <w:pPr>
        <w:numPr>
          <w:ilvl w:val="0"/>
          <w:numId w:val="4"/>
        </w:numPr>
        <w:rPr>
          <w:b/>
          <w:bCs/>
          <w:sz w:val="24"/>
        </w:rPr>
      </w:pPr>
      <w:r w:rsidRPr="00C12F74">
        <w:rPr>
          <w:sz w:val="24"/>
        </w:rPr>
        <w:t>Is the trigger something the child suddenly notices or pays particular attention to (even though nothing in the situation seems to have changed)?</w:t>
      </w:r>
    </w:p>
    <w:p w:rsidR="00647DC3" w:rsidRPr="00C12F74" w:rsidRDefault="00647DC3" w:rsidP="00EB432A">
      <w:pPr>
        <w:numPr>
          <w:ilvl w:val="0"/>
          <w:numId w:val="4"/>
        </w:numPr>
        <w:rPr>
          <w:b/>
          <w:bCs/>
          <w:sz w:val="24"/>
        </w:rPr>
      </w:pPr>
      <w:r w:rsidRPr="00C12F74">
        <w:rPr>
          <w:sz w:val="24"/>
        </w:rPr>
        <w:t xml:space="preserve">Could the trigger be something that does not happen when your child expects it to? </w:t>
      </w:r>
    </w:p>
    <w:p w:rsidR="00647DC3" w:rsidRPr="00C12F74" w:rsidRDefault="00647DC3" w:rsidP="00EB432A">
      <w:pPr>
        <w:numPr>
          <w:ilvl w:val="0"/>
          <w:numId w:val="4"/>
        </w:numPr>
        <w:rPr>
          <w:b/>
          <w:bCs/>
          <w:sz w:val="24"/>
        </w:rPr>
      </w:pPr>
      <w:r w:rsidRPr="00C12F74">
        <w:rPr>
          <w:sz w:val="24"/>
        </w:rPr>
        <w:t>Are there times when the particular trigger does not have its usual effect?</w:t>
      </w:r>
    </w:p>
    <w:p w:rsidR="00647DC3" w:rsidRPr="00C12F74" w:rsidRDefault="00647DC3" w:rsidP="00EB432A">
      <w:pPr>
        <w:rPr>
          <w:sz w:val="24"/>
        </w:rPr>
      </w:pPr>
    </w:p>
    <w:p w:rsidR="00647DC3" w:rsidRPr="00C12F74" w:rsidRDefault="00647DC3" w:rsidP="00EB432A">
      <w:pPr>
        <w:numPr>
          <w:ilvl w:val="0"/>
          <w:numId w:val="1"/>
        </w:numPr>
        <w:rPr>
          <w:sz w:val="24"/>
        </w:rPr>
      </w:pPr>
      <w:r w:rsidRPr="00C12F74">
        <w:rPr>
          <w:b/>
          <w:bCs/>
          <w:i/>
          <w:iCs/>
          <w:sz w:val="24"/>
        </w:rPr>
        <w:t xml:space="preserve">Results – what happens next? </w:t>
      </w:r>
      <w:r w:rsidRPr="00C12F74">
        <w:rPr>
          <w:sz w:val="24"/>
        </w:rPr>
        <w:t>Think about the events that follow a</w:t>
      </w:r>
    </w:p>
    <w:p w:rsidR="00647DC3" w:rsidRPr="00C12F74" w:rsidRDefault="00647DC3" w:rsidP="00C12F74">
      <w:pPr>
        <w:ind w:left="1080"/>
        <w:rPr>
          <w:sz w:val="24"/>
        </w:rPr>
      </w:pPr>
      <w:r w:rsidRPr="00C12F74">
        <w:rPr>
          <w:sz w:val="24"/>
        </w:rPr>
        <w:t>child’s actions or behaviour.  Severe challenging behaviour often sets of a whole chain of events, with lots of things happening at once.  Does the child seem to be interested in or be rewarded by a particular result or consequence that follows his actions?  Keep these possibilities in mind:</w:t>
      </w:r>
    </w:p>
    <w:p w:rsidR="00647DC3" w:rsidRPr="00C12F74" w:rsidRDefault="00647DC3" w:rsidP="00EB432A">
      <w:pPr>
        <w:ind w:left="720"/>
        <w:rPr>
          <w:sz w:val="24"/>
        </w:rPr>
      </w:pPr>
    </w:p>
    <w:p w:rsidR="00647DC3" w:rsidRPr="00C12F74" w:rsidRDefault="00647DC3" w:rsidP="00EB432A">
      <w:pPr>
        <w:numPr>
          <w:ilvl w:val="0"/>
          <w:numId w:val="5"/>
        </w:numPr>
        <w:rPr>
          <w:sz w:val="24"/>
        </w:rPr>
      </w:pPr>
      <w:r w:rsidRPr="00C12F74">
        <w:rPr>
          <w:sz w:val="24"/>
        </w:rPr>
        <w:t>The child could merely be interested in making something happen (regardless of what the something is!)</w:t>
      </w:r>
    </w:p>
    <w:p w:rsidR="00647DC3" w:rsidRPr="00C12F74" w:rsidRDefault="00647DC3" w:rsidP="00EB432A">
      <w:pPr>
        <w:numPr>
          <w:ilvl w:val="0"/>
          <w:numId w:val="5"/>
        </w:numPr>
        <w:rPr>
          <w:sz w:val="24"/>
        </w:rPr>
      </w:pPr>
      <w:r w:rsidRPr="00C12F74">
        <w:rPr>
          <w:sz w:val="24"/>
        </w:rPr>
        <w:t>The behaviour may create some physical or sensory results.</w:t>
      </w:r>
    </w:p>
    <w:p w:rsidR="00647DC3" w:rsidRPr="00C12F74" w:rsidRDefault="00647DC3" w:rsidP="00EB432A">
      <w:pPr>
        <w:numPr>
          <w:ilvl w:val="0"/>
          <w:numId w:val="5"/>
        </w:numPr>
        <w:rPr>
          <w:sz w:val="24"/>
        </w:rPr>
      </w:pPr>
      <w:r w:rsidRPr="00C12F74">
        <w:rPr>
          <w:sz w:val="24"/>
        </w:rPr>
        <w:t>The reactions of other people – immediately after the behaviour, or some time later may be rewarding to the child.</w:t>
      </w:r>
    </w:p>
    <w:p w:rsidR="00647DC3" w:rsidRPr="00C12F74" w:rsidRDefault="00647DC3" w:rsidP="00EB432A">
      <w:pPr>
        <w:numPr>
          <w:ilvl w:val="0"/>
          <w:numId w:val="5"/>
        </w:numPr>
        <w:rPr>
          <w:sz w:val="24"/>
        </w:rPr>
      </w:pPr>
      <w:r w:rsidRPr="00C12F74">
        <w:rPr>
          <w:sz w:val="24"/>
        </w:rPr>
        <w:t>Something might stop happening after the behaviour – such as people reducing their demands.</w:t>
      </w:r>
    </w:p>
    <w:p w:rsidR="00647DC3" w:rsidRPr="00C12F74" w:rsidRDefault="00647DC3" w:rsidP="00EB432A">
      <w:pPr>
        <w:rPr>
          <w:sz w:val="24"/>
        </w:rPr>
      </w:pPr>
    </w:p>
    <w:p w:rsidR="00647DC3" w:rsidRPr="00C12F74" w:rsidRDefault="00647DC3" w:rsidP="00EB432A">
      <w:pPr>
        <w:numPr>
          <w:ilvl w:val="0"/>
          <w:numId w:val="1"/>
        </w:numPr>
        <w:rPr>
          <w:sz w:val="24"/>
        </w:rPr>
      </w:pPr>
      <w:r w:rsidRPr="00C12F74">
        <w:rPr>
          <w:b/>
          <w:bCs/>
          <w:sz w:val="24"/>
        </w:rPr>
        <w:t xml:space="preserve">Meaning.  </w:t>
      </w:r>
      <w:r w:rsidRPr="00C12F74">
        <w:rPr>
          <w:sz w:val="24"/>
        </w:rPr>
        <w:t xml:space="preserve"> Ask yourself the following questions</w:t>
      </w:r>
    </w:p>
    <w:p w:rsidR="00647DC3" w:rsidRPr="00C12F74" w:rsidRDefault="00647DC3" w:rsidP="00EB432A">
      <w:pPr>
        <w:numPr>
          <w:ilvl w:val="0"/>
          <w:numId w:val="6"/>
        </w:numPr>
        <w:rPr>
          <w:sz w:val="24"/>
        </w:rPr>
      </w:pPr>
      <w:r w:rsidRPr="00C12F74">
        <w:rPr>
          <w:sz w:val="24"/>
        </w:rPr>
        <w:t>Could the behaviour be telling you something about the child’s feeling or experience of a particular situation – is the behaviour as a way of escaping from a situation or of expressing these feelings?</w:t>
      </w:r>
    </w:p>
    <w:p w:rsidR="00647DC3" w:rsidRPr="00C12F74" w:rsidRDefault="00647DC3" w:rsidP="00EB432A">
      <w:pPr>
        <w:numPr>
          <w:ilvl w:val="0"/>
          <w:numId w:val="6"/>
        </w:numPr>
        <w:rPr>
          <w:sz w:val="24"/>
        </w:rPr>
      </w:pPr>
      <w:r w:rsidRPr="00C12F74">
        <w:rPr>
          <w:sz w:val="24"/>
        </w:rPr>
        <w:t>Is the behaviour a way of getting what he/she wants or needs – some object or activity, stimulation or excitement, social contact or attention?</w:t>
      </w:r>
    </w:p>
    <w:p w:rsidR="00647DC3" w:rsidRPr="00C12F74" w:rsidRDefault="00647DC3" w:rsidP="00EB432A">
      <w:pPr>
        <w:rPr>
          <w:sz w:val="24"/>
        </w:rPr>
      </w:pPr>
    </w:p>
    <w:p w:rsidR="00647DC3" w:rsidRPr="00C12F74" w:rsidRDefault="00647DC3" w:rsidP="00EB432A">
      <w:pPr>
        <w:numPr>
          <w:ilvl w:val="0"/>
          <w:numId w:val="1"/>
        </w:numPr>
        <w:rPr>
          <w:sz w:val="24"/>
        </w:rPr>
      </w:pPr>
      <w:r w:rsidRPr="00C12F74">
        <w:rPr>
          <w:b/>
          <w:bCs/>
          <w:sz w:val="24"/>
        </w:rPr>
        <w:t xml:space="preserve">Prevention.  </w:t>
      </w:r>
      <w:r w:rsidRPr="00C12F74">
        <w:rPr>
          <w:sz w:val="24"/>
        </w:rPr>
        <w:t>Prevention is usually significantly easier than dealing with a problem once it has actually occurred or become established.</w:t>
      </w:r>
    </w:p>
    <w:p w:rsidR="00647DC3" w:rsidRPr="00C12F74" w:rsidRDefault="00647DC3" w:rsidP="00C12F74">
      <w:pPr>
        <w:ind w:left="1080"/>
        <w:rPr>
          <w:sz w:val="24"/>
        </w:rPr>
      </w:pPr>
    </w:p>
    <w:p w:rsidR="00647DC3" w:rsidRPr="00C12F74" w:rsidRDefault="00647DC3" w:rsidP="00EB432A">
      <w:pPr>
        <w:numPr>
          <w:ilvl w:val="0"/>
          <w:numId w:val="7"/>
        </w:numPr>
        <w:rPr>
          <w:sz w:val="24"/>
        </w:rPr>
      </w:pPr>
      <w:r w:rsidRPr="00C12F74">
        <w:rPr>
          <w:sz w:val="24"/>
        </w:rPr>
        <w:t>Is it possible to avoid some of the settings and triggers? if these seem to involve demands and expectations, erase them or gradually reintroduce them a step at a time?</w:t>
      </w:r>
    </w:p>
    <w:p w:rsidR="00647DC3" w:rsidRPr="00C12F74" w:rsidRDefault="00647DC3" w:rsidP="00EB432A">
      <w:pPr>
        <w:numPr>
          <w:ilvl w:val="0"/>
          <w:numId w:val="7"/>
        </w:numPr>
        <w:rPr>
          <w:sz w:val="24"/>
        </w:rPr>
      </w:pPr>
      <w:r w:rsidRPr="00C12F74">
        <w:rPr>
          <w:sz w:val="24"/>
        </w:rPr>
        <w:t>Can the setting or triggers be altered? Will higher levels of structure help?  Do expectations need to be clearer or more explicit?  Will advanced warnings and reminders of incentives help?</w:t>
      </w:r>
    </w:p>
    <w:p w:rsidR="00647DC3" w:rsidRPr="00C12F74" w:rsidRDefault="00647DC3" w:rsidP="00EB432A">
      <w:pPr>
        <w:numPr>
          <w:ilvl w:val="0"/>
          <w:numId w:val="7"/>
        </w:numPr>
        <w:rPr>
          <w:sz w:val="24"/>
        </w:rPr>
      </w:pPr>
      <w:r w:rsidRPr="00C12F74">
        <w:rPr>
          <w:sz w:val="24"/>
        </w:rPr>
        <w:t>What can you learn from the setting where the problem does not occur?</w:t>
      </w:r>
    </w:p>
    <w:p w:rsidR="00647DC3" w:rsidRPr="00C12F74" w:rsidRDefault="00647DC3" w:rsidP="00EB432A">
      <w:pPr>
        <w:rPr>
          <w:sz w:val="24"/>
        </w:rPr>
      </w:pPr>
    </w:p>
    <w:p w:rsidR="00647DC3" w:rsidRPr="00C12F74" w:rsidRDefault="00647DC3" w:rsidP="00EB432A">
      <w:pPr>
        <w:numPr>
          <w:ilvl w:val="0"/>
          <w:numId w:val="1"/>
        </w:numPr>
        <w:rPr>
          <w:sz w:val="24"/>
        </w:rPr>
      </w:pPr>
      <w:r w:rsidRPr="00C12F74">
        <w:rPr>
          <w:b/>
          <w:bCs/>
          <w:sz w:val="24"/>
        </w:rPr>
        <w:t>New skills and behaviours.</w:t>
      </w:r>
      <w:r w:rsidRPr="00C12F74">
        <w:rPr>
          <w:sz w:val="24"/>
        </w:rPr>
        <w:t xml:space="preserve">  Think about what you want your child to do rather than not do.  </w:t>
      </w:r>
    </w:p>
    <w:p w:rsidR="00647DC3" w:rsidRPr="00C12F74" w:rsidRDefault="00647DC3" w:rsidP="00C12F74">
      <w:pPr>
        <w:ind w:left="1080"/>
        <w:rPr>
          <w:sz w:val="24"/>
        </w:rPr>
      </w:pPr>
    </w:p>
    <w:p w:rsidR="00647DC3" w:rsidRPr="00C12F74" w:rsidRDefault="00647DC3" w:rsidP="00EB432A">
      <w:pPr>
        <w:numPr>
          <w:ilvl w:val="0"/>
          <w:numId w:val="8"/>
        </w:numPr>
        <w:rPr>
          <w:sz w:val="24"/>
        </w:rPr>
      </w:pPr>
      <w:r w:rsidRPr="00C12F74">
        <w:rPr>
          <w:sz w:val="24"/>
        </w:rPr>
        <w:t>What do you want him to be doing at times when he is currently behaving in a difficult way?</w:t>
      </w:r>
    </w:p>
    <w:p w:rsidR="00647DC3" w:rsidRPr="00C12F74" w:rsidRDefault="00647DC3" w:rsidP="00EB432A">
      <w:pPr>
        <w:numPr>
          <w:ilvl w:val="0"/>
          <w:numId w:val="8"/>
        </w:numPr>
        <w:rPr>
          <w:sz w:val="24"/>
        </w:rPr>
      </w:pPr>
      <w:r w:rsidRPr="00C12F74">
        <w:rPr>
          <w:sz w:val="24"/>
        </w:rPr>
        <w:t>What skills might help him to cope better with problem situations?</w:t>
      </w:r>
    </w:p>
    <w:p w:rsidR="00647DC3" w:rsidRPr="00C12F74" w:rsidRDefault="00647DC3" w:rsidP="00EB432A">
      <w:pPr>
        <w:numPr>
          <w:ilvl w:val="0"/>
          <w:numId w:val="8"/>
        </w:numPr>
        <w:rPr>
          <w:sz w:val="24"/>
        </w:rPr>
      </w:pPr>
      <w:r w:rsidRPr="00C12F74">
        <w:rPr>
          <w:sz w:val="24"/>
        </w:rPr>
        <w:t>How could he get the same or better pay offs, but in a more acceptable and constructive way.</w:t>
      </w:r>
    </w:p>
    <w:p w:rsidR="00647DC3" w:rsidRPr="00C12F74" w:rsidRDefault="00647DC3" w:rsidP="00C12F74">
      <w:pPr>
        <w:ind w:left="1080"/>
        <w:rPr>
          <w:sz w:val="24"/>
        </w:rPr>
      </w:pPr>
    </w:p>
    <w:p w:rsidR="00647DC3" w:rsidRPr="00C12F74" w:rsidRDefault="00647DC3" w:rsidP="00EB432A">
      <w:pPr>
        <w:numPr>
          <w:ilvl w:val="0"/>
          <w:numId w:val="1"/>
        </w:numPr>
        <w:rPr>
          <w:sz w:val="24"/>
        </w:rPr>
      </w:pPr>
      <w:r w:rsidRPr="00C12F74">
        <w:rPr>
          <w:b/>
          <w:bCs/>
          <w:sz w:val="24"/>
        </w:rPr>
        <w:t xml:space="preserve">Changing the results.  </w:t>
      </w:r>
      <w:r w:rsidRPr="00C12F74">
        <w:rPr>
          <w:sz w:val="24"/>
        </w:rPr>
        <w:t>The following questions provide a starting point.</w:t>
      </w:r>
    </w:p>
    <w:p w:rsidR="00647DC3" w:rsidRPr="00C12F74" w:rsidRDefault="00647DC3" w:rsidP="00C12F74">
      <w:pPr>
        <w:ind w:left="1080"/>
        <w:rPr>
          <w:sz w:val="24"/>
        </w:rPr>
      </w:pPr>
    </w:p>
    <w:p w:rsidR="00647DC3" w:rsidRPr="00C12F74" w:rsidRDefault="00647DC3" w:rsidP="00EB432A">
      <w:pPr>
        <w:numPr>
          <w:ilvl w:val="0"/>
          <w:numId w:val="9"/>
        </w:numPr>
        <w:rPr>
          <w:sz w:val="24"/>
        </w:rPr>
      </w:pPr>
      <w:r w:rsidRPr="00C12F74">
        <w:rPr>
          <w:sz w:val="24"/>
        </w:rPr>
        <w:t>How do we encourage the behaviour that we want to replace the problem behaviour?</w:t>
      </w:r>
    </w:p>
    <w:p w:rsidR="00647DC3" w:rsidRPr="00C12F74" w:rsidRDefault="00647DC3" w:rsidP="00EB432A">
      <w:pPr>
        <w:numPr>
          <w:ilvl w:val="0"/>
          <w:numId w:val="9"/>
        </w:numPr>
        <w:rPr>
          <w:sz w:val="24"/>
        </w:rPr>
      </w:pPr>
      <w:r w:rsidRPr="00C12F74">
        <w:rPr>
          <w:sz w:val="24"/>
        </w:rPr>
        <w:t>How can we make sure that the replacement behaviour receives the same or better results for the same or less effort?</w:t>
      </w:r>
    </w:p>
    <w:p w:rsidR="00647DC3" w:rsidRPr="00C12F74" w:rsidRDefault="00647DC3" w:rsidP="00EB432A">
      <w:pPr>
        <w:numPr>
          <w:ilvl w:val="0"/>
          <w:numId w:val="9"/>
        </w:numPr>
        <w:rPr>
          <w:sz w:val="24"/>
        </w:rPr>
      </w:pPr>
      <w:r w:rsidRPr="00C12F74">
        <w:rPr>
          <w:sz w:val="24"/>
        </w:rPr>
        <w:t>What rewards or pay-offs are we able to offer and do these compare to the ones that the behaviour is earning for the child at the moment?</w:t>
      </w:r>
    </w:p>
    <w:p w:rsidR="00647DC3" w:rsidRPr="00C12F74" w:rsidRDefault="00647DC3" w:rsidP="00EB432A">
      <w:pPr>
        <w:numPr>
          <w:ilvl w:val="0"/>
          <w:numId w:val="9"/>
        </w:numPr>
        <w:rPr>
          <w:sz w:val="24"/>
        </w:rPr>
      </w:pPr>
      <w:r w:rsidRPr="00C12F74">
        <w:rPr>
          <w:sz w:val="24"/>
        </w:rPr>
        <w:t>Can we find a way to stop the behaviour resulting in the pay-off so that the motivation to behave in that way is reduced?</w:t>
      </w:r>
    </w:p>
    <w:p w:rsidR="00647DC3" w:rsidRPr="00C12F74" w:rsidRDefault="00647DC3" w:rsidP="00EB432A">
      <w:pPr>
        <w:numPr>
          <w:ilvl w:val="0"/>
          <w:numId w:val="9"/>
        </w:numPr>
        <w:rPr>
          <w:sz w:val="24"/>
        </w:rPr>
      </w:pPr>
      <w:r w:rsidRPr="00C12F74">
        <w:rPr>
          <w:sz w:val="24"/>
        </w:rPr>
        <w:t>Can we impose any cost so as to discourage the problem behaviour?</w:t>
      </w:r>
    </w:p>
    <w:p w:rsidR="00647DC3" w:rsidRPr="00C12F74" w:rsidRDefault="00647DC3" w:rsidP="00EB432A">
      <w:pPr>
        <w:rPr>
          <w:sz w:val="24"/>
        </w:rPr>
      </w:pPr>
    </w:p>
    <w:p w:rsidR="00647DC3" w:rsidRPr="00C12F74" w:rsidRDefault="00647DC3" w:rsidP="00EB432A">
      <w:pPr>
        <w:rPr>
          <w:sz w:val="24"/>
        </w:rPr>
      </w:pPr>
    </w:p>
    <w:p w:rsidR="00647DC3" w:rsidRPr="00C12F74" w:rsidRDefault="00647DC3" w:rsidP="00EB432A">
      <w:pPr>
        <w:rPr>
          <w:sz w:val="24"/>
        </w:rPr>
      </w:pPr>
    </w:p>
    <w:p w:rsidR="00647DC3" w:rsidRPr="00C12F74" w:rsidRDefault="00647DC3" w:rsidP="00EB432A">
      <w:pPr>
        <w:rPr>
          <w:sz w:val="24"/>
        </w:rPr>
      </w:pPr>
    </w:p>
    <w:p w:rsidR="00647DC3" w:rsidRPr="00C12F74" w:rsidRDefault="00647DC3" w:rsidP="00EB432A">
      <w:pPr>
        <w:rPr>
          <w:sz w:val="24"/>
        </w:rPr>
      </w:pPr>
    </w:p>
    <w:p w:rsidR="00647DC3" w:rsidRPr="00C12F74" w:rsidRDefault="00647DC3" w:rsidP="00EB432A">
      <w:pPr>
        <w:rPr>
          <w:sz w:val="24"/>
        </w:rPr>
      </w:pPr>
    </w:p>
    <w:p w:rsidR="00647DC3" w:rsidRPr="00C12F74" w:rsidRDefault="00647DC3" w:rsidP="00EB432A">
      <w:pPr>
        <w:rPr>
          <w:sz w:val="24"/>
        </w:rPr>
      </w:pPr>
    </w:p>
    <w:p w:rsidR="00647DC3" w:rsidRPr="00C12F74" w:rsidRDefault="00647DC3">
      <w:pPr>
        <w:rPr>
          <w:sz w:val="24"/>
        </w:rPr>
      </w:pPr>
    </w:p>
    <w:sectPr w:rsidR="00647DC3" w:rsidRPr="00C12F74" w:rsidSect="007548F3">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7DC3" w:rsidRDefault="00647DC3" w:rsidP="00451681">
      <w:r>
        <w:separator/>
      </w:r>
    </w:p>
  </w:endnote>
  <w:endnote w:type="continuationSeparator" w:id="0">
    <w:p w:rsidR="00647DC3" w:rsidRDefault="00647DC3" w:rsidP="0045168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C3" w:rsidRPr="00140874" w:rsidRDefault="00647DC3">
    <w:pPr>
      <w:pStyle w:val="Footer"/>
      <w:rPr>
        <w:sz w:val="24"/>
        <w:szCs w:val="24"/>
      </w:rPr>
    </w:pPr>
    <w:r>
      <w:rPr>
        <w:sz w:val="24"/>
        <w:szCs w:val="24"/>
      </w:rPr>
      <w:t>Dr L. Lally 2012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7DC3" w:rsidRDefault="00647DC3" w:rsidP="00451681">
      <w:r>
        <w:separator/>
      </w:r>
    </w:p>
  </w:footnote>
  <w:footnote w:type="continuationSeparator" w:id="0">
    <w:p w:rsidR="00647DC3" w:rsidRDefault="00647DC3" w:rsidP="0045168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8524D"/>
    <w:multiLevelType w:val="hybridMultilevel"/>
    <w:tmpl w:val="5824F39C"/>
    <w:lvl w:ilvl="0" w:tplc="04090001">
      <w:start w:val="1"/>
      <w:numFmt w:val="bullet"/>
      <w:lvlText w:val=""/>
      <w:lvlJc w:val="left"/>
      <w:pPr>
        <w:tabs>
          <w:tab w:val="num" w:pos="1140"/>
        </w:tabs>
        <w:ind w:left="1140" w:hanging="360"/>
      </w:pPr>
      <w:rPr>
        <w:rFonts w:ascii="Symbol" w:hAnsi="Symbol" w:hint="default"/>
      </w:rPr>
    </w:lvl>
    <w:lvl w:ilvl="1" w:tplc="04090003">
      <w:start w:val="1"/>
      <w:numFmt w:val="bullet"/>
      <w:lvlText w:val="o"/>
      <w:lvlJc w:val="left"/>
      <w:pPr>
        <w:tabs>
          <w:tab w:val="num" w:pos="1860"/>
        </w:tabs>
        <w:ind w:left="1860" w:hanging="360"/>
      </w:pPr>
      <w:rPr>
        <w:rFonts w:ascii="Courier New" w:hAnsi="Courier New" w:hint="default"/>
      </w:rPr>
    </w:lvl>
    <w:lvl w:ilvl="2" w:tplc="04090005">
      <w:start w:val="1"/>
      <w:numFmt w:val="bullet"/>
      <w:lvlText w:val=""/>
      <w:lvlJc w:val="left"/>
      <w:pPr>
        <w:tabs>
          <w:tab w:val="num" w:pos="2580"/>
        </w:tabs>
        <w:ind w:left="2580" w:hanging="360"/>
      </w:pPr>
      <w:rPr>
        <w:rFonts w:ascii="Wingdings" w:hAnsi="Wingdings" w:hint="default"/>
      </w:rPr>
    </w:lvl>
    <w:lvl w:ilvl="3" w:tplc="04090001">
      <w:start w:val="1"/>
      <w:numFmt w:val="bullet"/>
      <w:lvlText w:val=""/>
      <w:lvlJc w:val="left"/>
      <w:pPr>
        <w:tabs>
          <w:tab w:val="num" w:pos="3300"/>
        </w:tabs>
        <w:ind w:left="3300" w:hanging="360"/>
      </w:pPr>
      <w:rPr>
        <w:rFonts w:ascii="Symbol" w:hAnsi="Symbol" w:hint="default"/>
      </w:rPr>
    </w:lvl>
    <w:lvl w:ilvl="4" w:tplc="04090003">
      <w:start w:val="1"/>
      <w:numFmt w:val="bullet"/>
      <w:lvlText w:val="o"/>
      <w:lvlJc w:val="left"/>
      <w:pPr>
        <w:tabs>
          <w:tab w:val="num" w:pos="4020"/>
        </w:tabs>
        <w:ind w:left="4020" w:hanging="360"/>
      </w:pPr>
      <w:rPr>
        <w:rFonts w:ascii="Courier New" w:hAnsi="Courier New" w:hint="default"/>
      </w:rPr>
    </w:lvl>
    <w:lvl w:ilvl="5" w:tplc="04090005">
      <w:start w:val="1"/>
      <w:numFmt w:val="bullet"/>
      <w:lvlText w:val=""/>
      <w:lvlJc w:val="left"/>
      <w:pPr>
        <w:tabs>
          <w:tab w:val="num" w:pos="4740"/>
        </w:tabs>
        <w:ind w:left="4740" w:hanging="360"/>
      </w:pPr>
      <w:rPr>
        <w:rFonts w:ascii="Wingdings" w:hAnsi="Wingdings" w:hint="default"/>
      </w:rPr>
    </w:lvl>
    <w:lvl w:ilvl="6" w:tplc="04090001">
      <w:start w:val="1"/>
      <w:numFmt w:val="bullet"/>
      <w:lvlText w:val=""/>
      <w:lvlJc w:val="left"/>
      <w:pPr>
        <w:tabs>
          <w:tab w:val="num" w:pos="5460"/>
        </w:tabs>
        <w:ind w:left="5460" w:hanging="360"/>
      </w:pPr>
      <w:rPr>
        <w:rFonts w:ascii="Symbol" w:hAnsi="Symbol" w:hint="default"/>
      </w:rPr>
    </w:lvl>
    <w:lvl w:ilvl="7" w:tplc="04090003">
      <w:start w:val="1"/>
      <w:numFmt w:val="bullet"/>
      <w:lvlText w:val="o"/>
      <w:lvlJc w:val="left"/>
      <w:pPr>
        <w:tabs>
          <w:tab w:val="num" w:pos="6180"/>
        </w:tabs>
        <w:ind w:left="6180" w:hanging="360"/>
      </w:pPr>
      <w:rPr>
        <w:rFonts w:ascii="Courier New" w:hAnsi="Courier New" w:hint="default"/>
      </w:rPr>
    </w:lvl>
    <w:lvl w:ilvl="8" w:tplc="04090005">
      <w:start w:val="1"/>
      <w:numFmt w:val="bullet"/>
      <w:lvlText w:val=""/>
      <w:lvlJc w:val="left"/>
      <w:pPr>
        <w:tabs>
          <w:tab w:val="num" w:pos="6900"/>
        </w:tabs>
        <w:ind w:left="6900" w:hanging="360"/>
      </w:pPr>
      <w:rPr>
        <w:rFonts w:ascii="Wingdings" w:hAnsi="Wingdings" w:hint="default"/>
      </w:rPr>
    </w:lvl>
  </w:abstractNum>
  <w:abstractNum w:abstractNumId="1">
    <w:nsid w:val="06F51C01"/>
    <w:multiLevelType w:val="hybridMultilevel"/>
    <w:tmpl w:val="0A3046F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nsid w:val="078B0004"/>
    <w:multiLevelType w:val="hybridMultilevel"/>
    <w:tmpl w:val="FDDA3E20"/>
    <w:lvl w:ilvl="0" w:tplc="08090001">
      <w:start w:val="1"/>
      <w:numFmt w:val="bullet"/>
      <w:lvlText w:val=""/>
      <w:lvlJc w:val="left"/>
      <w:pPr>
        <w:tabs>
          <w:tab w:val="num" w:pos="360"/>
        </w:tabs>
        <w:ind w:left="360" w:hanging="360"/>
      </w:pPr>
      <w:rPr>
        <w:rFonts w:ascii="Symbol" w:hAnsi="Symbol" w:hint="default"/>
      </w:rPr>
    </w:lvl>
    <w:lvl w:ilvl="1" w:tplc="1C403B76">
      <w:numFmt w:val="bullet"/>
      <w:lvlText w:val="-"/>
      <w:lvlJc w:val="left"/>
      <w:pPr>
        <w:tabs>
          <w:tab w:val="num" w:pos="1080"/>
        </w:tabs>
        <w:ind w:left="1080" w:hanging="360"/>
      </w:pPr>
      <w:rPr>
        <w:rFonts w:ascii="Arial" w:eastAsia="Times New Roman" w:hAnsi="Arial"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
    <w:nsid w:val="0DDA1653"/>
    <w:multiLevelType w:val="hybridMultilevel"/>
    <w:tmpl w:val="50E4C9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223D34B9"/>
    <w:multiLevelType w:val="hybridMultilevel"/>
    <w:tmpl w:val="B8B2F8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2828514F"/>
    <w:multiLevelType w:val="hybridMultilevel"/>
    <w:tmpl w:val="7CD2069E"/>
    <w:lvl w:ilvl="0" w:tplc="7B3E5BC8">
      <w:start w:val="1"/>
      <w:numFmt w:val="decimal"/>
      <w:lvlText w:val="%1."/>
      <w:lvlJc w:val="left"/>
      <w:pPr>
        <w:tabs>
          <w:tab w:val="num" w:pos="1080"/>
        </w:tabs>
        <w:ind w:left="1080" w:hanging="720"/>
      </w:pPr>
      <w:rPr>
        <w:rFonts w:cs="Times New Roman"/>
        <w:b/>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nsid w:val="2BCE273F"/>
    <w:multiLevelType w:val="hybridMultilevel"/>
    <w:tmpl w:val="60A2BFF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nsid w:val="32AA53D6"/>
    <w:multiLevelType w:val="hybridMultilevel"/>
    <w:tmpl w:val="6888C8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BFF5EC3"/>
    <w:multiLevelType w:val="hybridMultilevel"/>
    <w:tmpl w:val="3BA6D69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nsid w:val="43183C06"/>
    <w:multiLevelType w:val="hybridMultilevel"/>
    <w:tmpl w:val="DC22B22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0">
    <w:nsid w:val="48A06916"/>
    <w:multiLevelType w:val="hybridMultilevel"/>
    <w:tmpl w:val="6174F5C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1">
    <w:nsid w:val="53716C3E"/>
    <w:multiLevelType w:val="hybridMultilevel"/>
    <w:tmpl w:val="C002AB2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2">
    <w:nsid w:val="5D554C1E"/>
    <w:multiLevelType w:val="hybridMultilevel"/>
    <w:tmpl w:val="BD1A02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60835B6B"/>
    <w:multiLevelType w:val="hybridMultilevel"/>
    <w:tmpl w:val="1FEADA86"/>
    <w:lvl w:ilvl="0" w:tplc="1E7CDB56">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AC1F73"/>
    <w:multiLevelType w:val="hybridMultilevel"/>
    <w:tmpl w:val="59FA5D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6CA65F82"/>
    <w:multiLevelType w:val="hybridMultilevel"/>
    <w:tmpl w:val="9C5606C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6">
    <w:nsid w:val="712D1EEE"/>
    <w:multiLevelType w:val="hybridMultilevel"/>
    <w:tmpl w:val="74E4EB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76364834"/>
    <w:multiLevelType w:val="hybridMultilevel"/>
    <w:tmpl w:val="76D0A6A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num w:numId="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7"/>
  </w:num>
  <w:num w:numId="4">
    <w:abstractNumId w:val="15"/>
  </w:num>
  <w:num w:numId="5">
    <w:abstractNumId w:val="11"/>
  </w:num>
  <w:num w:numId="6">
    <w:abstractNumId w:val="9"/>
  </w:num>
  <w:num w:numId="7">
    <w:abstractNumId w:val="10"/>
  </w:num>
  <w:num w:numId="8">
    <w:abstractNumId w:val="1"/>
  </w:num>
  <w:num w:numId="9">
    <w:abstractNumId w:val="8"/>
  </w:num>
  <w:num w:numId="10">
    <w:abstractNumId w:val="0"/>
  </w:num>
  <w:num w:numId="11">
    <w:abstractNumId w:val="4"/>
  </w:num>
  <w:num w:numId="12">
    <w:abstractNumId w:val="14"/>
  </w:num>
  <w:num w:numId="13">
    <w:abstractNumId w:val="16"/>
  </w:num>
  <w:num w:numId="14">
    <w:abstractNumId w:val="3"/>
  </w:num>
  <w:num w:numId="15">
    <w:abstractNumId w:val="12"/>
  </w:num>
  <w:num w:numId="16">
    <w:abstractNumId w:val="2"/>
  </w:num>
  <w:num w:numId="17">
    <w:abstractNumId w:val="5"/>
  </w:num>
  <w:num w:numId="18">
    <w:abstractNumId w:val="13"/>
  </w:num>
  <w:num w:numId="1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B432A"/>
    <w:rsid w:val="000A0754"/>
    <w:rsid w:val="000C5444"/>
    <w:rsid w:val="00140874"/>
    <w:rsid w:val="002643EB"/>
    <w:rsid w:val="00264635"/>
    <w:rsid w:val="0028108D"/>
    <w:rsid w:val="002C12C8"/>
    <w:rsid w:val="002E27F8"/>
    <w:rsid w:val="002E4368"/>
    <w:rsid w:val="003773D4"/>
    <w:rsid w:val="004001CA"/>
    <w:rsid w:val="00445F44"/>
    <w:rsid w:val="00451681"/>
    <w:rsid w:val="00473546"/>
    <w:rsid w:val="004F57BE"/>
    <w:rsid w:val="0055592D"/>
    <w:rsid w:val="005F3289"/>
    <w:rsid w:val="00647DC3"/>
    <w:rsid w:val="007548F3"/>
    <w:rsid w:val="007D38E9"/>
    <w:rsid w:val="00866DC7"/>
    <w:rsid w:val="008B09B7"/>
    <w:rsid w:val="008E7A3A"/>
    <w:rsid w:val="00A3512E"/>
    <w:rsid w:val="00AF0668"/>
    <w:rsid w:val="00B43B07"/>
    <w:rsid w:val="00C12F74"/>
    <w:rsid w:val="00D978A9"/>
    <w:rsid w:val="00E05F63"/>
    <w:rsid w:val="00E600DE"/>
    <w:rsid w:val="00EB432A"/>
    <w:rsid w:val="00FA2A9A"/>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432A"/>
    <w:rPr>
      <w:rFonts w:ascii="Arial" w:eastAsia="Times New Roman" w:hAnsi="Arial" w:cs="Arial"/>
      <w:szCs w:val="24"/>
      <w:lang w:eastAsia="en-US"/>
    </w:rPr>
  </w:style>
  <w:style w:type="paragraph" w:styleId="Heading1">
    <w:name w:val="heading 1"/>
    <w:basedOn w:val="Normal"/>
    <w:next w:val="Normal"/>
    <w:link w:val="Heading1Char"/>
    <w:uiPriority w:val="99"/>
    <w:qFormat/>
    <w:rsid w:val="00AF0668"/>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uiPriority w:val="99"/>
    <w:qFormat/>
    <w:rsid w:val="00EB432A"/>
    <w:pPr>
      <w:keepNext/>
      <w:outlineLvl w:val="1"/>
    </w:pPr>
    <w:rPr>
      <w:b/>
      <w:bCs/>
    </w:rPr>
  </w:style>
  <w:style w:type="paragraph" w:styleId="Heading6">
    <w:name w:val="heading 6"/>
    <w:basedOn w:val="Normal"/>
    <w:next w:val="Normal"/>
    <w:link w:val="Heading6Char"/>
    <w:uiPriority w:val="99"/>
    <w:qFormat/>
    <w:rsid w:val="00AF0668"/>
    <w:pPr>
      <w:keepNext/>
      <w:keepLines/>
      <w:spacing w:before="200"/>
      <w:outlineLvl w:val="5"/>
    </w:pPr>
    <w:rPr>
      <w:rFonts w:ascii="Cambria" w:hAnsi="Cambria" w:cs="Times New Roman"/>
      <w:i/>
      <w:iCs/>
      <w:color w:val="243F6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F0668"/>
    <w:rPr>
      <w:rFonts w:ascii="Cambria" w:hAnsi="Cambria" w:cs="Times New Roman"/>
      <w:b/>
      <w:bCs/>
      <w:color w:val="365F91"/>
      <w:sz w:val="28"/>
      <w:szCs w:val="28"/>
      <w:lang w:val="en-GB"/>
    </w:rPr>
  </w:style>
  <w:style w:type="character" w:customStyle="1" w:styleId="Heading2Char">
    <w:name w:val="Heading 2 Char"/>
    <w:basedOn w:val="DefaultParagraphFont"/>
    <w:link w:val="Heading2"/>
    <w:uiPriority w:val="99"/>
    <w:semiHidden/>
    <w:locked/>
    <w:rsid w:val="00EB432A"/>
    <w:rPr>
      <w:rFonts w:ascii="Arial" w:hAnsi="Arial" w:cs="Arial"/>
      <w:b/>
      <w:bCs/>
      <w:sz w:val="24"/>
      <w:szCs w:val="24"/>
      <w:lang w:val="en-GB"/>
    </w:rPr>
  </w:style>
  <w:style w:type="character" w:customStyle="1" w:styleId="Heading6Char">
    <w:name w:val="Heading 6 Char"/>
    <w:basedOn w:val="DefaultParagraphFont"/>
    <w:link w:val="Heading6"/>
    <w:uiPriority w:val="99"/>
    <w:semiHidden/>
    <w:locked/>
    <w:rsid w:val="00AF0668"/>
    <w:rPr>
      <w:rFonts w:ascii="Cambria" w:hAnsi="Cambria" w:cs="Times New Roman"/>
      <w:i/>
      <w:iCs/>
      <w:color w:val="243F60"/>
      <w:sz w:val="24"/>
      <w:szCs w:val="24"/>
      <w:lang w:val="en-GB"/>
    </w:rPr>
  </w:style>
  <w:style w:type="paragraph" w:styleId="Header">
    <w:name w:val="header"/>
    <w:basedOn w:val="Normal"/>
    <w:link w:val="HeaderChar"/>
    <w:uiPriority w:val="99"/>
    <w:rsid w:val="00EB432A"/>
    <w:pPr>
      <w:tabs>
        <w:tab w:val="center" w:pos="4153"/>
        <w:tab w:val="right" w:pos="8306"/>
      </w:tabs>
    </w:pPr>
  </w:style>
  <w:style w:type="character" w:customStyle="1" w:styleId="HeaderChar">
    <w:name w:val="Header Char"/>
    <w:basedOn w:val="DefaultParagraphFont"/>
    <w:link w:val="Header"/>
    <w:uiPriority w:val="99"/>
    <w:locked/>
    <w:rsid w:val="00EB432A"/>
    <w:rPr>
      <w:rFonts w:ascii="Arial" w:hAnsi="Arial" w:cs="Arial"/>
      <w:sz w:val="24"/>
      <w:szCs w:val="24"/>
      <w:lang w:val="en-GB"/>
    </w:rPr>
  </w:style>
  <w:style w:type="paragraph" w:styleId="BodyTextIndent2">
    <w:name w:val="Body Text Indent 2"/>
    <w:basedOn w:val="Normal"/>
    <w:link w:val="BodyTextIndent2Char"/>
    <w:uiPriority w:val="99"/>
    <w:semiHidden/>
    <w:rsid w:val="00EB432A"/>
    <w:pPr>
      <w:ind w:left="540"/>
    </w:pPr>
  </w:style>
  <w:style w:type="character" w:customStyle="1" w:styleId="BodyTextIndent2Char">
    <w:name w:val="Body Text Indent 2 Char"/>
    <w:basedOn w:val="DefaultParagraphFont"/>
    <w:link w:val="BodyTextIndent2"/>
    <w:uiPriority w:val="99"/>
    <w:semiHidden/>
    <w:locked/>
    <w:rsid w:val="00EB432A"/>
    <w:rPr>
      <w:rFonts w:ascii="Arial" w:hAnsi="Arial" w:cs="Arial"/>
      <w:sz w:val="24"/>
      <w:szCs w:val="24"/>
      <w:lang w:val="en-GB"/>
    </w:rPr>
  </w:style>
  <w:style w:type="paragraph" w:styleId="ListParagraph">
    <w:name w:val="List Paragraph"/>
    <w:basedOn w:val="Normal"/>
    <w:uiPriority w:val="99"/>
    <w:qFormat/>
    <w:rsid w:val="00B43B07"/>
    <w:pPr>
      <w:ind w:left="720"/>
      <w:contextualSpacing/>
    </w:pPr>
  </w:style>
  <w:style w:type="paragraph" w:styleId="Footer">
    <w:name w:val="footer"/>
    <w:basedOn w:val="Normal"/>
    <w:link w:val="FooterChar"/>
    <w:uiPriority w:val="99"/>
    <w:rsid w:val="00451681"/>
    <w:pPr>
      <w:tabs>
        <w:tab w:val="center" w:pos="4320"/>
        <w:tab w:val="right" w:pos="8640"/>
      </w:tabs>
    </w:pPr>
    <w:rPr>
      <w:rFonts w:ascii="Times New Roman" w:hAnsi="Times New Roman" w:cs="Times New Roman"/>
      <w:sz w:val="20"/>
      <w:szCs w:val="20"/>
    </w:rPr>
  </w:style>
  <w:style w:type="character" w:customStyle="1" w:styleId="FooterChar">
    <w:name w:val="Footer Char"/>
    <w:basedOn w:val="DefaultParagraphFont"/>
    <w:link w:val="Footer"/>
    <w:uiPriority w:val="99"/>
    <w:locked/>
    <w:rsid w:val="00451681"/>
    <w:rPr>
      <w:rFonts w:ascii="Times New Roman" w:hAnsi="Times New Roman" w:cs="Times New Roman"/>
      <w:sz w:val="20"/>
      <w:szCs w:val="20"/>
      <w:lang w:val="en-GB"/>
    </w:rPr>
  </w:style>
</w:styles>
</file>

<file path=word/webSettings.xml><?xml version="1.0" encoding="utf-8"?>
<w:webSettings xmlns:r="http://schemas.openxmlformats.org/officeDocument/2006/relationships" xmlns:w="http://schemas.openxmlformats.org/wordprocessingml/2006/main">
  <w:divs>
    <w:div w:id="1378702229">
      <w:marLeft w:val="0"/>
      <w:marRight w:val="0"/>
      <w:marTop w:val="0"/>
      <w:marBottom w:val="0"/>
      <w:divBdr>
        <w:top w:val="none" w:sz="0" w:space="0" w:color="auto"/>
        <w:left w:val="none" w:sz="0" w:space="0" w:color="auto"/>
        <w:bottom w:val="none" w:sz="0" w:space="0" w:color="auto"/>
        <w:right w:val="none" w:sz="0" w:space="0" w:color="auto"/>
      </w:divBdr>
    </w:div>
    <w:div w:id="13787022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TotalTime>
  <Pages>5</Pages>
  <Words>1528</Words>
  <Characters>8715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Challenging Behaviour </dc:title>
  <dc:subject/>
  <dc:creator>jeks2471</dc:creator>
  <cp:keywords/>
  <dc:description/>
  <cp:lastModifiedBy>PKHAIRA</cp:lastModifiedBy>
  <cp:revision>2</cp:revision>
  <dcterms:created xsi:type="dcterms:W3CDTF">2013-03-28T11:54:00Z</dcterms:created>
  <dcterms:modified xsi:type="dcterms:W3CDTF">2013-03-28T11:54:00Z</dcterms:modified>
</cp:coreProperties>
</file>